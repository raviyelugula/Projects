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2F0" w:rsidRPr="00EE72F0" w:rsidRDefault="006A1C89" w:rsidP="00193118">
      <w:pPr>
        <w:pStyle w:val="NormalWeb"/>
        <w:jc w:val="center"/>
        <w:rPr>
          <w:rFonts w:ascii="Cambria" w:hAnsi="Cambria"/>
          <w:b/>
          <w:sz w:val="36"/>
        </w:rPr>
      </w:pPr>
      <w:r w:rsidRPr="00EE72F0">
        <w:rPr>
          <w:rFonts w:ascii="Cambria" w:hAnsi="Cambria"/>
          <w:b/>
          <w:sz w:val="36"/>
        </w:rPr>
        <w:t>PROJECT REPORT</w:t>
      </w:r>
    </w:p>
    <w:p w:rsidR="00193118" w:rsidRPr="00B32252" w:rsidRDefault="00EE72F0" w:rsidP="00193118">
      <w:pPr>
        <w:ind w:firstLine="720"/>
        <w:jc w:val="center"/>
        <w:rPr>
          <w:b/>
          <w:noProof/>
          <w:sz w:val="36"/>
        </w:rPr>
      </w:pPr>
      <w:r w:rsidRPr="00EE72F0">
        <w:rPr>
          <w:b/>
          <w:noProof/>
          <w:sz w:val="40"/>
        </w:rPr>
        <w:t>PREDICTING SALES AND IMPROVING PROFITABILITY OF RETAIL CHAIN</w:t>
      </w:r>
    </w:p>
    <w:p w:rsidR="006A1C89" w:rsidRPr="00B32252" w:rsidRDefault="006A1C89" w:rsidP="006A1C89">
      <w:pPr>
        <w:pStyle w:val="Default"/>
        <w:rPr>
          <w:rFonts w:asciiTheme="minorHAnsi" w:hAnsiTheme="minorHAnsi" w:cstheme="minorBidi"/>
          <w:noProof/>
          <w:color w:val="auto"/>
          <w:szCs w:val="22"/>
        </w:rPr>
      </w:pPr>
    </w:p>
    <w:p w:rsidR="006A1C89" w:rsidRPr="00B32252" w:rsidRDefault="006A1C89" w:rsidP="006A1C89">
      <w:pPr>
        <w:pStyle w:val="Default"/>
        <w:jc w:val="center"/>
        <w:rPr>
          <w:rFonts w:asciiTheme="minorHAnsi" w:hAnsiTheme="minorHAnsi" w:cstheme="minorBidi"/>
          <w:i/>
          <w:noProof/>
          <w:color w:val="auto"/>
          <w:sz w:val="28"/>
          <w:szCs w:val="28"/>
        </w:rPr>
      </w:pPr>
      <w:r w:rsidRPr="00B32252">
        <w:rPr>
          <w:rFonts w:asciiTheme="minorHAnsi" w:hAnsiTheme="minorHAnsi" w:cstheme="minorBidi"/>
          <w:i/>
          <w:noProof/>
          <w:color w:val="auto"/>
          <w:sz w:val="28"/>
          <w:szCs w:val="28"/>
        </w:rPr>
        <w:t>Submitted towards partial fulfillment of the criteria</w:t>
      </w:r>
    </w:p>
    <w:p w:rsidR="006A1C89" w:rsidRDefault="00EE72F0" w:rsidP="006A1C89">
      <w:pPr>
        <w:pStyle w:val="NormalWeb"/>
        <w:jc w:val="center"/>
        <w:rPr>
          <w:rFonts w:asciiTheme="minorHAnsi" w:eastAsiaTheme="minorEastAsia" w:hAnsiTheme="minorHAnsi" w:cstheme="minorBidi"/>
          <w:i/>
          <w:noProof/>
          <w:sz w:val="28"/>
          <w:szCs w:val="28"/>
          <w:lang w:eastAsia="ja-JP"/>
        </w:rPr>
      </w:pPr>
      <w:r>
        <w:rPr>
          <w:rFonts w:asciiTheme="minorHAnsi" w:eastAsiaTheme="minorEastAsia" w:hAnsiTheme="minorHAnsi" w:cstheme="minorBidi"/>
          <w:i/>
          <w:noProof/>
          <w:sz w:val="28"/>
          <w:szCs w:val="28"/>
          <w:lang w:eastAsia="ja-JP"/>
        </w:rPr>
        <w:t>for award of PGPBA by GLIM</w:t>
      </w:r>
    </w:p>
    <w:p w:rsidR="00EE72F0" w:rsidRPr="00B32252" w:rsidRDefault="00EE72F0" w:rsidP="00EE72F0">
      <w:pPr>
        <w:pStyle w:val="NormalWeb"/>
        <w:rPr>
          <w:rFonts w:asciiTheme="minorHAnsi" w:eastAsiaTheme="minorEastAsia" w:hAnsiTheme="minorHAnsi" w:cstheme="minorBidi"/>
          <w:i/>
          <w:noProof/>
          <w:sz w:val="28"/>
          <w:szCs w:val="28"/>
          <w:lang w:eastAsia="ja-JP"/>
        </w:rPr>
      </w:pPr>
    </w:p>
    <w:p w:rsidR="006A1C89" w:rsidRPr="00EE72F0" w:rsidRDefault="006A1C89" w:rsidP="006A1C89">
      <w:pPr>
        <w:pStyle w:val="NormalWeb"/>
        <w:jc w:val="center"/>
        <w:rPr>
          <w:rFonts w:asciiTheme="minorHAnsi" w:eastAsiaTheme="minorEastAsia" w:hAnsiTheme="minorHAnsi" w:cstheme="minorBidi"/>
          <w:b/>
          <w:noProof/>
          <w:sz w:val="28"/>
          <w:szCs w:val="28"/>
          <w:u w:val="single"/>
          <w:lang w:eastAsia="ja-JP"/>
        </w:rPr>
      </w:pPr>
      <w:r w:rsidRPr="00EE72F0">
        <w:rPr>
          <w:rFonts w:asciiTheme="minorHAnsi" w:eastAsiaTheme="minorEastAsia" w:hAnsiTheme="minorHAnsi" w:cstheme="minorBidi"/>
          <w:b/>
          <w:noProof/>
          <w:sz w:val="28"/>
          <w:szCs w:val="28"/>
          <w:u w:val="single"/>
          <w:lang w:eastAsia="ja-JP"/>
        </w:rPr>
        <w:t xml:space="preserve"> Submitted By: </w:t>
      </w:r>
    </w:p>
    <w:p w:rsidR="00193118" w:rsidRPr="00B32252" w:rsidRDefault="00193118" w:rsidP="006A1C89">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Hari Prasad A</w:t>
      </w:r>
      <w:r w:rsidRPr="00B32252">
        <w:rPr>
          <w:rFonts w:asciiTheme="minorHAnsi" w:eastAsiaTheme="minorEastAsia" w:hAnsiTheme="minorHAnsi" w:cstheme="minorBidi"/>
          <w:noProof/>
          <w:sz w:val="28"/>
          <w:szCs w:val="28"/>
          <w:lang w:eastAsia="ja-JP"/>
        </w:rPr>
        <w:t xml:space="preserve"> [BACJAN17017]</w:t>
      </w:r>
    </w:p>
    <w:p w:rsidR="00193118" w:rsidRPr="00B32252" w:rsidRDefault="00193118" w:rsidP="00193118">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Kathir Rajalingam</w:t>
      </w:r>
      <w:r w:rsidRPr="00B32252">
        <w:rPr>
          <w:rFonts w:asciiTheme="minorHAnsi" w:eastAsiaTheme="minorEastAsia" w:hAnsiTheme="minorHAnsi" w:cstheme="minorBidi"/>
          <w:noProof/>
          <w:sz w:val="28"/>
          <w:szCs w:val="28"/>
          <w:lang w:eastAsia="ja-JP"/>
        </w:rPr>
        <w:t xml:space="preserve"> [BACJAN17024]</w:t>
      </w:r>
    </w:p>
    <w:p w:rsidR="00193118" w:rsidRPr="00B32252" w:rsidRDefault="00193118" w:rsidP="00193118">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 xml:space="preserve">Pavan Kumar G </w:t>
      </w:r>
      <w:r w:rsidRPr="00B32252">
        <w:rPr>
          <w:rFonts w:asciiTheme="minorHAnsi" w:eastAsiaTheme="minorEastAsia" w:hAnsiTheme="minorHAnsi" w:cstheme="minorBidi"/>
          <w:noProof/>
          <w:sz w:val="28"/>
          <w:szCs w:val="28"/>
          <w:lang w:eastAsia="ja-JP"/>
        </w:rPr>
        <w:t>[BACJAN17044]</w:t>
      </w:r>
    </w:p>
    <w:p w:rsidR="00193118" w:rsidRPr="00B32252" w:rsidRDefault="00193118" w:rsidP="00193118">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Ravindranadh Yelugula</w:t>
      </w:r>
      <w:r w:rsidRPr="00B32252">
        <w:rPr>
          <w:rFonts w:asciiTheme="minorHAnsi" w:eastAsiaTheme="minorEastAsia" w:hAnsiTheme="minorHAnsi" w:cstheme="minorBidi"/>
          <w:noProof/>
          <w:sz w:val="28"/>
          <w:szCs w:val="28"/>
          <w:lang w:eastAsia="ja-JP"/>
        </w:rPr>
        <w:t xml:space="preserve"> [BACJAN17056]</w:t>
      </w:r>
    </w:p>
    <w:p w:rsidR="006A1C89" w:rsidRPr="00B32252" w:rsidRDefault="006A1C89" w:rsidP="006A1C89">
      <w:pPr>
        <w:pStyle w:val="NormalWeb"/>
        <w:jc w:val="center"/>
        <w:rPr>
          <w:rFonts w:asciiTheme="minorHAnsi" w:eastAsiaTheme="minorEastAsia" w:hAnsiTheme="minorHAnsi" w:cstheme="minorBidi"/>
          <w:noProof/>
          <w:sz w:val="28"/>
          <w:szCs w:val="28"/>
          <w:lang w:eastAsia="ja-JP"/>
        </w:rPr>
      </w:pPr>
    </w:p>
    <w:p w:rsidR="00193118" w:rsidRPr="00B32252" w:rsidRDefault="006A1C89" w:rsidP="00EE72F0">
      <w:pPr>
        <w:pStyle w:val="NormalWeb"/>
        <w:jc w:val="center"/>
        <w:rPr>
          <w:rFonts w:asciiTheme="minorHAnsi" w:eastAsiaTheme="minorEastAsia" w:hAnsiTheme="minorHAnsi" w:cstheme="minorBidi"/>
          <w:b/>
          <w:noProof/>
          <w:sz w:val="28"/>
          <w:szCs w:val="28"/>
          <w:lang w:eastAsia="ja-JP"/>
        </w:rPr>
      </w:pPr>
      <w:r w:rsidRPr="00B32252">
        <w:rPr>
          <w:rFonts w:asciiTheme="minorHAnsi" w:eastAsiaTheme="minorEastAsia" w:hAnsiTheme="minorHAnsi" w:cstheme="minorBidi"/>
          <w:noProof/>
          <w:sz w:val="28"/>
          <w:szCs w:val="28"/>
          <w:lang w:eastAsia="ja-JP"/>
        </w:rPr>
        <w:t xml:space="preserve"> Course &amp; Batch: </w:t>
      </w:r>
      <w:r w:rsidR="00B32252" w:rsidRPr="00B32252">
        <w:rPr>
          <w:rFonts w:asciiTheme="minorHAnsi" w:eastAsiaTheme="minorEastAsia" w:hAnsiTheme="minorHAnsi" w:cstheme="minorBidi"/>
          <w:b/>
          <w:noProof/>
          <w:sz w:val="28"/>
          <w:szCs w:val="28"/>
          <w:lang w:eastAsia="ja-JP"/>
        </w:rPr>
        <w:t>PGPBA JAN</w:t>
      </w:r>
      <w:r w:rsidR="00C7788A" w:rsidRPr="00B32252">
        <w:rPr>
          <w:rFonts w:asciiTheme="minorHAnsi" w:eastAsiaTheme="minorEastAsia" w:hAnsiTheme="minorHAnsi" w:cstheme="minorBidi"/>
          <w:b/>
          <w:noProof/>
          <w:sz w:val="28"/>
          <w:szCs w:val="28"/>
          <w:lang w:eastAsia="ja-JP"/>
        </w:rPr>
        <w:t xml:space="preserve"> 2017</w:t>
      </w:r>
    </w:p>
    <w:p w:rsidR="00193118" w:rsidRPr="00B32252" w:rsidRDefault="00193118" w:rsidP="00EE72F0">
      <w:pPr>
        <w:pStyle w:val="NormalWeb"/>
        <w:jc w:val="center"/>
        <w:rPr>
          <w:rFonts w:asciiTheme="minorHAnsi" w:eastAsiaTheme="minorEastAsia" w:hAnsiTheme="minorHAnsi" w:cstheme="minorBidi"/>
          <w:b/>
          <w:noProof/>
          <w:sz w:val="28"/>
          <w:szCs w:val="28"/>
          <w:lang w:eastAsia="ja-JP"/>
        </w:rPr>
      </w:pPr>
      <w:r w:rsidRPr="00B32252">
        <w:rPr>
          <w:rFonts w:asciiTheme="minorHAnsi" w:eastAsiaTheme="minorEastAsia" w:hAnsiTheme="minorHAnsi" w:cstheme="minorBidi"/>
          <w:noProof/>
          <w:sz w:val="28"/>
          <w:szCs w:val="28"/>
          <w:lang w:eastAsia="ja-JP"/>
        </w:rPr>
        <w:t xml:space="preserve">Research </w:t>
      </w:r>
      <w:r w:rsidR="00E87953" w:rsidRPr="00B32252">
        <w:rPr>
          <w:rFonts w:asciiTheme="minorHAnsi" w:eastAsiaTheme="minorEastAsia" w:hAnsiTheme="minorHAnsi" w:cstheme="minorBidi"/>
          <w:noProof/>
          <w:sz w:val="28"/>
          <w:szCs w:val="28"/>
          <w:lang w:eastAsia="ja-JP"/>
        </w:rPr>
        <w:t>Supervisor:</w:t>
      </w:r>
      <w:r w:rsidR="00E87953" w:rsidRPr="00B32252">
        <w:rPr>
          <w:rFonts w:asciiTheme="minorHAnsi" w:eastAsiaTheme="minorEastAsia" w:hAnsiTheme="minorHAnsi" w:cstheme="minorBidi"/>
          <w:b/>
          <w:noProof/>
          <w:sz w:val="28"/>
          <w:szCs w:val="28"/>
          <w:lang w:eastAsia="ja-JP"/>
        </w:rPr>
        <w:t xml:space="preserve"> Dr</w:t>
      </w:r>
      <w:r w:rsidRPr="00B32252">
        <w:rPr>
          <w:rFonts w:asciiTheme="minorHAnsi" w:eastAsiaTheme="minorEastAsia" w:hAnsiTheme="minorHAnsi" w:cstheme="minorBidi"/>
          <w:b/>
          <w:noProof/>
          <w:sz w:val="28"/>
          <w:szCs w:val="28"/>
          <w:lang w:eastAsia="ja-JP"/>
        </w:rPr>
        <w:t xml:space="preserve">. Bharadhwaj </w:t>
      </w:r>
    </w:p>
    <w:p w:rsidR="006A1C89" w:rsidRPr="00B32252" w:rsidRDefault="006A1C89" w:rsidP="006A1C89">
      <w:pPr>
        <w:autoSpaceDE w:val="0"/>
        <w:autoSpaceDN w:val="0"/>
        <w:adjustRightInd w:val="0"/>
        <w:spacing w:after="0" w:line="240" w:lineRule="auto"/>
        <w:rPr>
          <w:noProof/>
          <w:sz w:val="28"/>
          <w:szCs w:val="28"/>
        </w:rPr>
      </w:pPr>
    </w:p>
    <w:p w:rsidR="006A1C89" w:rsidRPr="00B32252" w:rsidRDefault="006A1C89" w:rsidP="006A1C89">
      <w:pPr>
        <w:autoSpaceDE w:val="0"/>
        <w:autoSpaceDN w:val="0"/>
        <w:adjustRightInd w:val="0"/>
        <w:spacing w:after="0" w:line="240" w:lineRule="auto"/>
        <w:jc w:val="center"/>
        <w:rPr>
          <w:b/>
          <w:noProof/>
          <w:sz w:val="28"/>
          <w:szCs w:val="28"/>
        </w:rPr>
      </w:pPr>
      <w:r w:rsidRPr="00B32252">
        <w:rPr>
          <w:b/>
          <w:noProof/>
          <w:sz w:val="28"/>
          <w:szCs w:val="28"/>
        </w:rPr>
        <w:t>Great Lakes Institute of Management</w:t>
      </w:r>
    </w:p>
    <w:p w:rsidR="006A1C89" w:rsidRPr="00B32252" w:rsidRDefault="006A1C89" w:rsidP="006A1C89">
      <w:pPr>
        <w:autoSpaceDE w:val="0"/>
        <w:autoSpaceDN w:val="0"/>
        <w:adjustRightInd w:val="0"/>
        <w:spacing w:after="0" w:line="240" w:lineRule="auto"/>
        <w:jc w:val="center"/>
        <w:rPr>
          <w:noProof/>
          <w:sz w:val="28"/>
          <w:szCs w:val="28"/>
        </w:rPr>
      </w:pPr>
    </w:p>
    <w:p w:rsidR="006A1C89" w:rsidRPr="00B32252" w:rsidRDefault="006A1C89" w:rsidP="006A1C89">
      <w:pPr>
        <w:autoSpaceDE w:val="0"/>
        <w:autoSpaceDN w:val="0"/>
        <w:adjustRightInd w:val="0"/>
        <w:spacing w:after="0" w:line="240" w:lineRule="auto"/>
        <w:jc w:val="center"/>
        <w:rPr>
          <w:noProof/>
          <w:sz w:val="28"/>
          <w:szCs w:val="28"/>
        </w:rPr>
      </w:pPr>
      <w:r w:rsidRPr="00B32252">
        <w:rPr>
          <w:noProof/>
          <w:sz w:val="28"/>
          <w:szCs w:val="28"/>
          <w:lang w:eastAsia="en-US"/>
        </w:rPr>
        <w:drawing>
          <wp:inline distT="0" distB="0" distL="0" distR="0">
            <wp:extent cx="1666875" cy="733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75" cy="733425"/>
                    </a:xfrm>
                    <a:prstGeom prst="rect">
                      <a:avLst/>
                    </a:prstGeom>
                    <a:noFill/>
                    <a:ln>
                      <a:noFill/>
                    </a:ln>
                  </pic:spPr>
                </pic:pic>
              </a:graphicData>
            </a:graphic>
          </wp:inline>
        </w:drawing>
      </w:r>
    </w:p>
    <w:p w:rsidR="006A1C89" w:rsidRPr="00B32252" w:rsidRDefault="006A1C89" w:rsidP="006A1C89">
      <w:pPr>
        <w:autoSpaceDE w:val="0"/>
        <w:autoSpaceDN w:val="0"/>
        <w:adjustRightInd w:val="0"/>
        <w:spacing w:after="0" w:line="240" w:lineRule="auto"/>
        <w:jc w:val="center"/>
        <w:rPr>
          <w:noProof/>
          <w:sz w:val="28"/>
          <w:szCs w:val="28"/>
        </w:rPr>
      </w:pPr>
    </w:p>
    <w:p w:rsidR="00EE72F0" w:rsidRPr="00EE72F0" w:rsidRDefault="00EE72F0" w:rsidP="006A1C89">
      <w:pPr>
        <w:autoSpaceDE w:val="0"/>
        <w:autoSpaceDN w:val="0"/>
        <w:adjustRightInd w:val="0"/>
        <w:spacing w:after="0" w:line="240" w:lineRule="auto"/>
        <w:jc w:val="center"/>
        <w:rPr>
          <w:noProof/>
          <w:sz w:val="28"/>
          <w:szCs w:val="28"/>
        </w:rPr>
      </w:pPr>
      <w:r w:rsidRPr="00EE72F0">
        <w:rPr>
          <w:noProof/>
          <w:sz w:val="28"/>
          <w:szCs w:val="28"/>
        </w:rPr>
        <w:t>Dr. Bala V. Balachandar Campus </w:t>
      </w:r>
      <w:r w:rsidRPr="00EE72F0">
        <w:rPr>
          <w:noProof/>
          <w:sz w:val="28"/>
          <w:szCs w:val="28"/>
        </w:rPr>
        <w:br/>
        <w:t>East Coast Road, Manamai Village </w:t>
      </w:r>
    </w:p>
    <w:p w:rsidR="006A1C89" w:rsidRPr="00AD641F" w:rsidRDefault="00EE72F0" w:rsidP="00EE72F0">
      <w:pPr>
        <w:autoSpaceDE w:val="0"/>
        <w:autoSpaceDN w:val="0"/>
        <w:adjustRightInd w:val="0"/>
        <w:spacing w:after="0" w:line="240" w:lineRule="auto"/>
        <w:jc w:val="center"/>
        <w:rPr>
          <w:rFonts w:ascii="Cambria" w:hAnsi="Cambria"/>
        </w:rPr>
      </w:pPr>
      <w:r w:rsidRPr="00EE72F0">
        <w:rPr>
          <w:noProof/>
          <w:sz w:val="28"/>
          <w:szCs w:val="28"/>
        </w:rPr>
        <w:t>Kancheepuram District </w:t>
      </w:r>
      <w:r w:rsidRPr="00EE72F0">
        <w:rPr>
          <w:noProof/>
          <w:sz w:val="28"/>
          <w:szCs w:val="28"/>
        </w:rPr>
        <w:br/>
        <w:t>Tamil Nadu - 603102 </w:t>
      </w:r>
    </w:p>
    <w:p w:rsidR="006A1C89" w:rsidRDefault="006A1C89" w:rsidP="006A1C89">
      <w:pPr>
        <w:autoSpaceDE w:val="0"/>
        <w:autoSpaceDN w:val="0"/>
        <w:adjustRightInd w:val="0"/>
        <w:spacing w:after="0" w:line="240" w:lineRule="auto"/>
        <w:jc w:val="center"/>
        <w:rPr>
          <w:rFonts w:ascii="Times New Roman" w:hAnsi="Times New Roman" w:cs="Times New Roman"/>
          <w:b/>
          <w:bCs/>
          <w:color w:val="000000"/>
          <w:sz w:val="28"/>
          <w:szCs w:val="28"/>
        </w:rPr>
      </w:pPr>
      <w:r w:rsidRPr="006A1C89">
        <w:rPr>
          <w:rFonts w:ascii="Times New Roman" w:hAnsi="Times New Roman" w:cs="Times New Roman"/>
          <w:b/>
          <w:bCs/>
          <w:color w:val="000000"/>
          <w:sz w:val="28"/>
          <w:szCs w:val="28"/>
        </w:rPr>
        <w:lastRenderedPageBreak/>
        <w:t>Acknowledgements</w:t>
      </w:r>
    </w:p>
    <w:p w:rsidR="00B32252" w:rsidRDefault="00B32252" w:rsidP="006A1C89">
      <w:pPr>
        <w:autoSpaceDE w:val="0"/>
        <w:autoSpaceDN w:val="0"/>
        <w:adjustRightInd w:val="0"/>
        <w:spacing w:after="0" w:line="240" w:lineRule="auto"/>
        <w:jc w:val="center"/>
        <w:rPr>
          <w:rFonts w:ascii="Times New Roman" w:hAnsi="Times New Roman" w:cs="Times New Roman"/>
          <w:b/>
          <w:bCs/>
          <w:color w:val="000000"/>
          <w:sz w:val="28"/>
          <w:szCs w:val="28"/>
        </w:rPr>
      </w:pPr>
    </w:p>
    <w:p w:rsidR="006A1C89" w:rsidRPr="006A1C89" w:rsidRDefault="006A1C89" w:rsidP="006A1C89">
      <w:pPr>
        <w:autoSpaceDE w:val="0"/>
        <w:autoSpaceDN w:val="0"/>
        <w:adjustRightInd w:val="0"/>
        <w:spacing w:after="0" w:line="240" w:lineRule="auto"/>
        <w:jc w:val="center"/>
        <w:rPr>
          <w:rFonts w:ascii="Times New Roman" w:hAnsi="Times New Roman" w:cs="Times New Roman"/>
          <w:color w:val="000000"/>
          <w:sz w:val="28"/>
          <w:szCs w:val="28"/>
        </w:rPr>
      </w:pPr>
    </w:p>
    <w:p w:rsidR="00A167B6" w:rsidRPr="0073515A" w:rsidRDefault="00A167B6" w:rsidP="00A167B6">
      <w:pPr>
        <w:shd w:val="clear" w:color="auto" w:fill="FFFFFF"/>
        <w:spacing w:after="0" w:line="360" w:lineRule="auto"/>
        <w:jc w:val="both"/>
        <w:rPr>
          <w:noProof/>
          <w:sz w:val="24"/>
        </w:rPr>
      </w:pPr>
      <w:r w:rsidRPr="0073515A">
        <w:rPr>
          <w:noProof/>
          <w:sz w:val="24"/>
        </w:rPr>
        <w:t>The success and final outcome of this project required a lot of guidance and assistance from many people and we are extremely privileged to have got this all along the completion of our project.We owe our deep gratitude to our project guide Dr.Bhardwaj, who took keen interest on our project work and guided us all along, till the completion of our project work by providing all the necessary information. </w:t>
      </w:r>
    </w:p>
    <w:p w:rsidR="00A167B6" w:rsidRDefault="00A167B6" w:rsidP="00A167B6">
      <w:pPr>
        <w:shd w:val="clear" w:color="auto" w:fill="FFFFFF"/>
        <w:spacing w:after="0" w:line="360" w:lineRule="auto"/>
        <w:jc w:val="both"/>
        <w:rPr>
          <w:noProof/>
          <w:sz w:val="24"/>
        </w:rPr>
      </w:pPr>
    </w:p>
    <w:p w:rsidR="00A167B6" w:rsidRPr="0073515A" w:rsidRDefault="00A167B6" w:rsidP="00A167B6">
      <w:pPr>
        <w:shd w:val="clear" w:color="auto" w:fill="FFFFFF"/>
        <w:spacing w:after="0" w:line="360" w:lineRule="auto"/>
        <w:jc w:val="both"/>
        <w:rPr>
          <w:noProof/>
          <w:sz w:val="24"/>
        </w:rPr>
      </w:pPr>
      <w:r w:rsidRPr="0073515A">
        <w:rPr>
          <w:noProof/>
          <w:sz w:val="24"/>
        </w:rPr>
        <w:t>We are thankful to and fortunate enough to get constant encouragement, support and guidance from all Teaching and non-teaching staffs of Greatlakes institute of management that helped us in successfully completing our project work. Nonetheless, constant support and sacrifices from family enabled us to complete the project on time.</w:t>
      </w:r>
    </w:p>
    <w:p w:rsidR="00A167B6" w:rsidRPr="00B32252" w:rsidRDefault="00A167B6" w:rsidP="00A167B6">
      <w:pPr>
        <w:autoSpaceDE w:val="0"/>
        <w:autoSpaceDN w:val="0"/>
        <w:adjustRightInd w:val="0"/>
        <w:spacing w:after="0" w:line="360" w:lineRule="auto"/>
        <w:jc w:val="both"/>
        <w:rPr>
          <w:noProof/>
          <w:sz w:val="24"/>
        </w:rPr>
      </w:pPr>
    </w:p>
    <w:p w:rsidR="00A167B6" w:rsidRPr="00B32252" w:rsidRDefault="00A167B6" w:rsidP="00A167B6">
      <w:pPr>
        <w:autoSpaceDE w:val="0"/>
        <w:autoSpaceDN w:val="0"/>
        <w:adjustRightInd w:val="0"/>
        <w:spacing w:after="0" w:line="360" w:lineRule="auto"/>
        <w:jc w:val="both"/>
        <w:rPr>
          <w:noProof/>
          <w:sz w:val="24"/>
        </w:rPr>
      </w:pPr>
      <w:r w:rsidRPr="00B32252">
        <w:rPr>
          <w:noProof/>
          <w:sz w:val="24"/>
        </w:rPr>
        <w:t xml:space="preserve">Last but not the least we wish to thank Prof. P.K.Vishwanathan, our course Director, for constant supervision, guidance and for being a source of inspiration in helping us to work on this project. </w:t>
      </w:r>
    </w:p>
    <w:p w:rsidR="00A167B6" w:rsidRPr="00B32252" w:rsidRDefault="00A167B6" w:rsidP="00A167B6">
      <w:pPr>
        <w:autoSpaceDE w:val="0"/>
        <w:autoSpaceDN w:val="0"/>
        <w:adjustRightInd w:val="0"/>
        <w:spacing w:after="0" w:line="360" w:lineRule="auto"/>
        <w:jc w:val="both"/>
        <w:rPr>
          <w:noProof/>
          <w:sz w:val="24"/>
        </w:rPr>
      </w:pPr>
    </w:p>
    <w:p w:rsidR="006A1C89" w:rsidRPr="00B32252" w:rsidRDefault="00A167B6" w:rsidP="00A167B6">
      <w:pPr>
        <w:autoSpaceDE w:val="0"/>
        <w:autoSpaceDN w:val="0"/>
        <w:adjustRightInd w:val="0"/>
        <w:spacing w:after="0" w:line="480" w:lineRule="auto"/>
        <w:rPr>
          <w:noProof/>
          <w:sz w:val="24"/>
        </w:rPr>
      </w:pPr>
      <w:r w:rsidRPr="00B32252">
        <w:rPr>
          <w:noProof/>
          <w:sz w:val="24"/>
        </w:rPr>
        <w:t>We certify that the work done by us for conceptualizing and completing this project is original and authentic.</w:t>
      </w:r>
      <w:r w:rsidR="006A1C89" w:rsidRPr="00B32252">
        <w:rPr>
          <w:noProof/>
          <w:sz w:val="24"/>
        </w:rPr>
        <w:t xml:space="preserve"> </w:t>
      </w:r>
    </w:p>
    <w:p w:rsidR="00C7788A" w:rsidRPr="00B32252" w:rsidRDefault="00C7788A" w:rsidP="006A1C89">
      <w:pPr>
        <w:autoSpaceDE w:val="0"/>
        <w:autoSpaceDN w:val="0"/>
        <w:adjustRightInd w:val="0"/>
        <w:spacing w:after="0" w:line="240" w:lineRule="auto"/>
        <w:rPr>
          <w:noProof/>
          <w:sz w:val="24"/>
        </w:rPr>
      </w:pPr>
    </w:p>
    <w:p w:rsidR="00C7788A" w:rsidRDefault="00C7788A" w:rsidP="005404F6">
      <w:pPr>
        <w:pStyle w:val="NormalWeb"/>
        <w:ind w:left="3540" w:hanging="3540"/>
        <w:rPr>
          <w:rFonts w:asciiTheme="minorHAnsi" w:eastAsiaTheme="minorEastAsia" w:hAnsiTheme="minorHAnsi" w:cstheme="minorBidi"/>
          <w:noProof/>
          <w:szCs w:val="22"/>
          <w:lang w:eastAsia="ja-JP"/>
        </w:rPr>
      </w:pPr>
      <w:r w:rsidRPr="00B32252">
        <w:rPr>
          <w:rFonts w:asciiTheme="minorHAnsi" w:eastAsiaTheme="minorEastAsia" w:hAnsiTheme="minorHAnsi" w:cstheme="minorBidi"/>
          <w:noProof/>
          <w:szCs w:val="22"/>
          <w:lang w:eastAsia="ja-JP"/>
        </w:rPr>
        <w:t>Date: November 15, 2017</w:t>
      </w:r>
      <w:r w:rsidRPr="00B32252">
        <w:rPr>
          <w:rFonts w:asciiTheme="minorHAnsi" w:eastAsiaTheme="minorEastAsia" w:hAnsiTheme="minorHAnsi" w:cstheme="minorBidi"/>
          <w:noProof/>
          <w:szCs w:val="22"/>
          <w:lang w:eastAsia="ja-JP"/>
        </w:rPr>
        <w:tab/>
      </w:r>
      <w:r w:rsidR="005404F6">
        <w:rPr>
          <w:rFonts w:asciiTheme="minorHAnsi" w:eastAsiaTheme="minorEastAsia" w:hAnsiTheme="minorHAnsi" w:cstheme="minorBidi"/>
          <w:noProof/>
          <w:szCs w:val="22"/>
          <w:lang w:eastAsia="ja-JP"/>
        </w:rPr>
        <w:tab/>
      </w:r>
      <w:r w:rsidR="005404F6">
        <w:rPr>
          <w:rFonts w:asciiTheme="minorHAnsi" w:eastAsiaTheme="minorEastAsia" w:hAnsiTheme="minorHAnsi" w:cstheme="minorBidi"/>
          <w:noProof/>
          <w:szCs w:val="22"/>
          <w:lang w:eastAsia="ja-JP"/>
        </w:rPr>
        <w:tab/>
        <w:t xml:space="preserve">    </w:t>
      </w:r>
      <w:r w:rsidRPr="00B32252">
        <w:rPr>
          <w:rFonts w:asciiTheme="minorHAnsi" w:eastAsiaTheme="minorEastAsia" w:hAnsiTheme="minorHAnsi" w:cstheme="minorBidi"/>
          <w:noProof/>
          <w:szCs w:val="22"/>
          <w:lang w:eastAsia="ja-JP"/>
        </w:rPr>
        <w:tab/>
      </w:r>
      <w:r w:rsidRPr="00B32252">
        <w:rPr>
          <w:rFonts w:asciiTheme="minorHAnsi" w:eastAsiaTheme="minorEastAsia" w:hAnsiTheme="minorHAnsi" w:cstheme="minorBidi"/>
          <w:noProof/>
          <w:szCs w:val="22"/>
          <w:lang w:eastAsia="ja-JP"/>
        </w:rPr>
        <w:tab/>
        <w:t xml:space="preserve">       </w:t>
      </w:r>
      <w:r w:rsidR="005404F6">
        <w:rPr>
          <w:rFonts w:asciiTheme="minorHAnsi" w:eastAsiaTheme="minorEastAsia" w:hAnsiTheme="minorHAnsi" w:cstheme="minorBidi"/>
          <w:noProof/>
          <w:szCs w:val="22"/>
          <w:lang w:eastAsia="ja-JP"/>
        </w:rPr>
        <w:t xml:space="preserve">     </w:t>
      </w:r>
      <w:r w:rsidRPr="00B32252">
        <w:rPr>
          <w:rFonts w:asciiTheme="minorHAnsi" w:eastAsiaTheme="minorEastAsia" w:hAnsiTheme="minorHAnsi" w:cstheme="minorBidi"/>
          <w:noProof/>
          <w:szCs w:val="22"/>
          <w:lang w:eastAsia="ja-JP"/>
        </w:rPr>
        <w:t>HariPrasad.A</w:t>
      </w:r>
    </w:p>
    <w:p w:rsidR="005404F6" w:rsidRDefault="005404F6" w:rsidP="005404F6">
      <w:pPr>
        <w:pStyle w:val="NormalWeb"/>
        <w:ind w:left="3540" w:hanging="3540"/>
        <w:rPr>
          <w:noProof/>
        </w:rPr>
      </w:pPr>
    </w:p>
    <w:p w:rsidR="00C7788A" w:rsidRPr="00B32252" w:rsidRDefault="005404F6" w:rsidP="005404F6">
      <w:pPr>
        <w:pStyle w:val="NormalWeb"/>
        <w:ind w:left="3540" w:hanging="3540"/>
        <w:rPr>
          <w:rFonts w:asciiTheme="minorHAnsi" w:eastAsiaTheme="minorEastAsia" w:hAnsiTheme="minorHAnsi" w:cstheme="minorBidi"/>
          <w:noProof/>
          <w:szCs w:val="22"/>
          <w:lang w:eastAsia="ja-JP"/>
        </w:rPr>
      </w:pPr>
      <w:r>
        <w:rPr>
          <w:noProof/>
        </w:rPr>
        <w:t>Place: Chennai</w:t>
      </w:r>
      <w:r>
        <w:rPr>
          <w:noProof/>
        </w:rPr>
        <w:tab/>
      </w:r>
      <w:r>
        <w:rPr>
          <w:noProof/>
        </w:rPr>
        <w:tab/>
      </w:r>
      <w:r>
        <w:rPr>
          <w:noProof/>
        </w:rPr>
        <w:tab/>
      </w:r>
      <w:r>
        <w:rPr>
          <w:noProof/>
        </w:rPr>
        <w:tab/>
      </w:r>
      <w:r>
        <w:rPr>
          <w:noProof/>
        </w:rPr>
        <w:tab/>
        <w:t xml:space="preserve">           </w:t>
      </w:r>
      <w:r w:rsidR="00C7788A" w:rsidRPr="00B32252">
        <w:rPr>
          <w:rFonts w:asciiTheme="minorHAnsi" w:eastAsiaTheme="minorEastAsia" w:hAnsiTheme="minorHAnsi" w:cstheme="minorBidi"/>
          <w:noProof/>
          <w:szCs w:val="22"/>
          <w:lang w:eastAsia="ja-JP"/>
        </w:rPr>
        <w:t>Kathir Rajalingam</w:t>
      </w:r>
    </w:p>
    <w:p w:rsidR="005404F6" w:rsidRDefault="005404F6" w:rsidP="00C7788A">
      <w:pPr>
        <w:pStyle w:val="NormalWeb"/>
        <w:ind w:left="6372" w:firstLine="708"/>
        <w:rPr>
          <w:rFonts w:asciiTheme="minorHAnsi" w:eastAsiaTheme="minorEastAsia" w:hAnsiTheme="minorHAnsi" w:cstheme="minorBidi"/>
          <w:noProof/>
          <w:szCs w:val="22"/>
          <w:lang w:eastAsia="ja-JP"/>
        </w:rPr>
      </w:pPr>
    </w:p>
    <w:p w:rsidR="00C7788A" w:rsidRDefault="00C7788A" w:rsidP="005404F6">
      <w:pPr>
        <w:pStyle w:val="NormalWeb"/>
        <w:ind w:left="6372" w:firstLine="708"/>
        <w:rPr>
          <w:rFonts w:asciiTheme="minorHAnsi" w:eastAsiaTheme="minorEastAsia" w:hAnsiTheme="minorHAnsi" w:cstheme="minorBidi"/>
          <w:noProof/>
          <w:szCs w:val="22"/>
          <w:lang w:eastAsia="ja-JP"/>
        </w:rPr>
      </w:pPr>
      <w:r w:rsidRPr="00B32252">
        <w:rPr>
          <w:rFonts w:asciiTheme="minorHAnsi" w:eastAsiaTheme="minorEastAsia" w:hAnsiTheme="minorHAnsi" w:cstheme="minorBidi"/>
          <w:noProof/>
          <w:szCs w:val="22"/>
          <w:lang w:eastAsia="ja-JP"/>
        </w:rPr>
        <w:t xml:space="preserve">Pavan Kumar.G </w:t>
      </w:r>
    </w:p>
    <w:p w:rsidR="005404F6" w:rsidRPr="005404F6" w:rsidRDefault="005404F6" w:rsidP="005404F6">
      <w:pPr>
        <w:pStyle w:val="NormalWeb"/>
        <w:ind w:left="6372" w:firstLine="708"/>
        <w:rPr>
          <w:rFonts w:asciiTheme="minorHAnsi" w:eastAsiaTheme="minorEastAsia" w:hAnsiTheme="minorHAnsi" w:cstheme="minorBidi"/>
          <w:noProof/>
          <w:szCs w:val="22"/>
          <w:lang w:eastAsia="ja-JP"/>
        </w:rPr>
      </w:pPr>
    </w:p>
    <w:p w:rsidR="006A1C89" w:rsidRPr="00B32252" w:rsidRDefault="00C7788A" w:rsidP="00C7788A">
      <w:pPr>
        <w:autoSpaceDE w:val="0"/>
        <w:autoSpaceDN w:val="0"/>
        <w:adjustRightInd w:val="0"/>
        <w:spacing w:after="0" w:line="240" w:lineRule="auto"/>
        <w:ind w:left="7080"/>
        <w:rPr>
          <w:noProof/>
          <w:sz w:val="24"/>
        </w:rPr>
      </w:pPr>
      <w:r w:rsidRPr="00B32252">
        <w:rPr>
          <w:noProof/>
          <w:sz w:val="24"/>
        </w:rPr>
        <w:t xml:space="preserve">Ravindranadh.Y </w:t>
      </w:r>
    </w:p>
    <w:p w:rsidR="007F6759" w:rsidRDefault="007F6759" w:rsidP="007F6759">
      <w:pPr>
        <w:spacing w:line="480" w:lineRule="auto"/>
        <w:jc w:val="center"/>
        <w:rPr>
          <w:rFonts w:ascii="Calibri" w:hAnsi="Calibri" w:cs="Times New Roman"/>
          <w:color w:val="000000"/>
          <w:sz w:val="20"/>
          <w:szCs w:val="23"/>
        </w:rPr>
      </w:pPr>
      <w:r>
        <w:rPr>
          <w:rFonts w:ascii="Calibri" w:hAnsi="Calibri" w:cs="Times New Roman"/>
          <w:color w:val="000000"/>
          <w:sz w:val="20"/>
          <w:szCs w:val="23"/>
        </w:rPr>
        <w:br w:type="page"/>
      </w:r>
    </w:p>
    <w:p w:rsidR="00C7788A" w:rsidRPr="005404F6" w:rsidRDefault="00C7788A" w:rsidP="007F6759">
      <w:pPr>
        <w:spacing w:line="480" w:lineRule="auto"/>
        <w:jc w:val="center"/>
        <w:rPr>
          <w:rFonts w:ascii="Calibri" w:hAnsi="Calibri" w:cs="Times New Roman"/>
          <w:color w:val="000000"/>
          <w:sz w:val="20"/>
          <w:szCs w:val="23"/>
        </w:rPr>
      </w:pPr>
      <w:r w:rsidRPr="00C7788A">
        <w:rPr>
          <w:rFonts w:ascii="Times New Roman" w:hAnsi="Times New Roman" w:cs="Times New Roman"/>
          <w:b/>
          <w:bCs/>
          <w:color w:val="000000"/>
          <w:sz w:val="28"/>
          <w:szCs w:val="28"/>
        </w:rPr>
        <w:lastRenderedPageBreak/>
        <w:t>Certificate of Completion</w:t>
      </w:r>
    </w:p>
    <w:p w:rsidR="00C7788A" w:rsidRPr="00C7788A" w:rsidRDefault="00C7788A" w:rsidP="005404F6">
      <w:pPr>
        <w:spacing w:line="480" w:lineRule="auto"/>
        <w:ind w:firstLine="720"/>
        <w:jc w:val="center"/>
        <w:rPr>
          <w:noProof/>
          <w:sz w:val="24"/>
        </w:rPr>
      </w:pPr>
      <w:r w:rsidRPr="00C7788A">
        <w:rPr>
          <w:noProof/>
          <w:sz w:val="24"/>
        </w:rPr>
        <w:t>I hereby certify that the project titled “</w:t>
      </w:r>
      <w:r w:rsidR="00E87953" w:rsidRPr="00324D9B">
        <w:rPr>
          <w:noProof/>
          <w:sz w:val="24"/>
        </w:rPr>
        <w:t>Predicting Sales and improving profitability of retail chain</w:t>
      </w:r>
      <w:r w:rsidRPr="00C7788A">
        <w:rPr>
          <w:noProof/>
          <w:sz w:val="24"/>
        </w:rPr>
        <w:t>” was undertaken and completed under my supervision by</w:t>
      </w:r>
      <w:r w:rsidR="00E87953" w:rsidRPr="00324D9B">
        <w:rPr>
          <w:noProof/>
          <w:sz w:val="24"/>
        </w:rPr>
        <w:t xml:space="preserve"> Hari Prasad,Pavan Kumar,Kathir Rajalingam and Ravindranath</w:t>
      </w:r>
      <w:r w:rsidRPr="00C7788A">
        <w:rPr>
          <w:noProof/>
          <w:sz w:val="24"/>
        </w:rPr>
        <w:t xml:space="preserve"> </w:t>
      </w:r>
      <w:r w:rsidR="00E87953" w:rsidRPr="00324D9B">
        <w:rPr>
          <w:noProof/>
          <w:sz w:val="24"/>
        </w:rPr>
        <w:t xml:space="preserve"> students of 2017</w:t>
      </w:r>
      <w:r w:rsidRPr="00C7788A">
        <w:rPr>
          <w:noProof/>
          <w:sz w:val="24"/>
        </w:rPr>
        <w:t xml:space="preserve"> batch of Postgraduate Program</w:t>
      </w:r>
      <w:r w:rsidR="005404F6" w:rsidRPr="00324D9B">
        <w:rPr>
          <w:noProof/>
          <w:sz w:val="24"/>
        </w:rPr>
        <w:t xml:space="preserve"> in Business Analytics (PGPBAJAN2017</w:t>
      </w:r>
      <w:r w:rsidRPr="00C7788A">
        <w:rPr>
          <w:noProof/>
          <w:sz w:val="24"/>
        </w:rPr>
        <w:t>).</w:t>
      </w:r>
    </w:p>
    <w:p w:rsidR="00E87953" w:rsidRPr="005404F6" w:rsidRDefault="00E87953" w:rsidP="005404F6">
      <w:pPr>
        <w:autoSpaceDE w:val="0"/>
        <w:autoSpaceDN w:val="0"/>
        <w:adjustRightInd w:val="0"/>
        <w:spacing w:after="0" w:line="480" w:lineRule="auto"/>
        <w:rPr>
          <w:noProof/>
          <w:sz w:val="24"/>
        </w:rPr>
      </w:pPr>
    </w:p>
    <w:p w:rsidR="00E87953" w:rsidRPr="005404F6" w:rsidRDefault="00E87953" w:rsidP="005404F6">
      <w:pPr>
        <w:autoSpaceDE w:val="0"/>
        <w:autoSpaceDN w:val="0"/>
        <w:adjustRightInd w:val="0"/>
        <w:spacing w:after="0" w:line="480" w:lineRule="auto"/>
        <w:rPr>
          <w:noProof/>
          <w:sz w:val="24"/>
        </w:rPr>
      </w:pPr>
    </w:p>
    <w:p w:rsidR="00E87953" w:rsidRPr="005404F6" w:rsidRDefault="00E87953" w:rsidP="005404F6">
      <w:pPr>
        <w:autoSpaceDE w:val="0"/>
        <w:autoSpaceDN w:val="0"/>
        <w:adjustRightInd w:val="0"/>
        <w:spacing w:after="0" w:line="480" w:lineRule="auto"/>
        <w:rPr>
          <w:noProof/>
          <w:sz w:val="24"/>
        </w:rPr>
      </w:pPr>
    </w:p>
    <w:p w:rsidR="00C7788A" w:rsidRPr="00C7788A" w:rsidRDefault="00324D9B" w:rsidP="005404F6">
      <w:pPr>
        <w:autoSpaceDE w:val="0"/>
        <w:autoSpaceDN w:val="0"/>
        <w:adjustRightInd w:val="0"/>
        <w:spacing w:after="0" w:line="480" w:lineRule="auto"/>
        <w:rPr>
          <w:noProof/>
          <w:sz w:val="24"/>
        </w:rPr>
      </w:pPr>
      <w:r>
        <w:rPr>
          <w:noProof/>
          <w:sz w:val="24"/>
        </w:rPr>
        <w:t>Date: November, 2017</w:t>
      </w:r>
      <w:r>
        <w:rPr>
          <w:noProof/>
          <w:sz w:val="24"/>
        </w:rPr>
        <w:tab/>
      </w:r>
      <w:r>
        <w:rPr>
          <w:noProof/>
          <w:sz w:val="24"/>
        </w:rPr>
        <w:tab/>
      </w:r>
      <w:r w:rsidR="00C7788A" w:rsidRPr="00C7788A">
        <w:rPr>
          <w:noProof/>
          <w:sz w:val="24"/>
        </w:rPr>
        <w:t xml:space="preserve"> </w:t>
      </w:r>
      <w:r w:rsidR="00E87953" w:rsidRPr="005404F6">
        <w:rPr>
          <w:noProof/>
          <w:sz w:val="24"/>
        </w:rPr>
        <w:tab/>
      </w:r>
      <w:r w:rsidR="00E87953" w:rsidRPr="005404F6">
        <w:rPr>
          <w:noProof/>
          <w:sz w:val="24"/>
        </w:rPr>
        <w:tab/>
      </w:r>
      <w:r w:rsidR="00E87953" w:rsidRPr="005404F6">
        <w:rPr>
          <w:noProof/>
          <w:sz w:val="24"/>
        </w:rPr>
        <w:tab/>
      </w:r>
      <w:r w:rsidR="00E87953" w:rsidRPr="005404F6">
        <w:rPr>
          <w:noProof/>
          <w:sz w:val="24"/>
        </w:rPr>
        <w:tab/>
      </w:r>
      <w:r w:rsidR="00E87953" w:rsidRPr="005404F6">
        <w:rPr>
          <w:noProof/>
          <w:sz w:val="24"/>
        </w:rPr>
        <w:tab/>
      </w:r>
      <w:r w:rsidR="00C7788A" w:rsidRPr="00C7788A">
        <w:rPr>
          <w:noProof/>
          <w:sz w:val="24"/>
        </w:rPr>
        <w:t>(</w:t>
      </w:r>
      <w:r w:rsidR="00E87953" w:rsidRPr="005404F6">
        <w:rPr>
          <w:noProof/>
          <w:sz w:val="24"/>
        </w:rPr>
        <w:t>Dr. Bharadwaj</w:t>
      </w:r>
      <w:r w:rsidR="00C7788A" w:rsidRPr="00C7788A">
        <w:rPr>
          <w:noProof/>
          <w:sz w:val="24"/>
        </w:rPr>
        <w:t>)</w:t>
      </w:r>
    </w:p>
    <w:p w:rsidR="00E87953" w:rsidRPr="005404F6" w:rsidRDefault="00C7788A" w:rsidP="005404F6">
      <w:pPr>
        <w:spacing w:line="480" w:lineRule="auto"/>
        <w:rPr>
          <w:rFonts w:ascii="Times New Roman" w:hAnsi="Times New Roman" w:cs="Times New Roman"/>
          <w:color w:val="000000"/>
          <w:sz w:val="36"/>
          <w:szCs w:val="23"/>
        </w:rPr>
      </w:pPr>
      <w:r w:rsidRPr="005404F6">
        <w:rPr>
          <w:noProof/>
          <w:sz w:val="24"/>
        </w:rPr>
        <w:t>P</w:t>
      </w:r>
      <w:r w:rsidR="00E87953" w:rsidRPr="005404F6">
        <w:rPr>
          <w:noProof/>
          <w:sz w:val="24"/>
        </w:rPr>
        <w:t>lace: Chennai</w:t>
      </w:r>
      <w:r w:rsidRPr="005404F6">
        <w:rPr>
          <w:noProof/>
          <w:sz w:val="24"/>
        </w:rPr>
        <w:t xml:space="preserve"> </w:t>
      </w:r>
      <w:r w:rsidR="00E87953" w:rsidRPr="005404F6">
        <w:rPr>
          <w:noProof/>
          <w:sz w:val="24"/>
        </w:rPr>
        <w:tab/>
      </w:r>
      <w:r w:rsidR="00E87953" w:rsidRPr="005404F6">
        <w:rPr>
          <w:noProof/>
          <w:sz w:val="24"/>
        </w:rPr>
        <w:tab/>
      </w:r>
      <w:r w:rsidR="00E87953" w:rsidRPr="005404F6">
        <w:rPr>
          <w:noProof/>
          <w:sz w:val="24"/>
        </w:rPr>
        <w:tab/>
      </w:r>
      <w:r w:rsidR="00324D9B">
        <w:rPr>
          <w:noProof/>
          <w:sz w:val="24"/>
        </w:rPr>
        <w:tab/>
      </w:r>
      <w:r w:rsidR="00E87953" w:rsidRPr="005404F6">
        <w:rPr>
          <w:noProof/>
          <w:sz w:val="24"/>
        </w:rPr>
        <w:tab/>
      </w:r>
      <w:r w:rsidR="00E87953" w:rsidRPr="005404F6">
        <w:rPr>
          <w:noProof/>
          <w:sz w:val="24"/>
        </w:rPr>
        <w:tab/>
      </w:r>
      <w:r w:rsidR="00E87953" w:rsidRPr="005404F6">
        <w:rPr>
          <w:noProof/>
          <w:sz w:val="24"/>
        </w:rPr>
        <w:tab/>
      </w:r>
      <w:r w:rsidR="00E87953" w:rsidRPr="005404F6">
        <w:rPr>
          <w:noProof/>
          <w:sz w:val="24"/>
        </w:rPr>
        <w:tab/>
      </w:r>
      <w:r w:rsidRPr="005404F6">
        <w:rPr>
          <w:noProof/>
          <w:sz w:val="24"/>
        </w:rPr>
        <w:t>Mentor</w:t>
      </w:r>
      <w:r w:rsidR="00E87953" w:rsidRPr="005404F6">
        <w:rPr>
          <w:rFonts w:ascii="Times New Roman" w:hAnsi="Times New Roman" w:cs="Times New Roman"/>
          <w:color w:val="000000"/>
          <w:sz w:val="36"/>
          <w:szCs w:val="23"/>
        </w:rPr>
        <w:br w:type="page"/>
      </w:r>
    </w:p>
    <w:sdt>
      <w:sdtPr>
        <w:rPr>
          <w:rFonts w:asciiTheme="minorHAnsi" w:eastAsiaTheme="minorEastAsia" w:hAnsiTheme="minorHAnsi" w:cstheme="minorBidi"/>
          <w:noProof w:val="0"/>
          <w:sz w:val="22"/>
          <w:szCs w:val="22"/>
        </w:rPr>
        <w:id w:val="-1221594223"/>
        <w:docPartObj>
          <w:docPartGallery w:val="Table of Contents"/>
          <w:docPartUnique/>
        </w:docPartObj>
      </w:sdtPr>
      <w:sdtEndPr>
        <w:rPr>
          <w:b w:val="0"/>
          <w:bCs w:val="0"/>
          <w:smallCaps w:val="0"/>
        </w:rPr>
      </w:sdtEndPr>
      <w:sdtContent>
        <w:p w:rsidR="00C6170B" w:rsidRDefault="00C6170B" w:rsidP="00D46301">
          <w:pPr>
            <w:pStyle w:val="TOCHeading"/>
          </w:pPr>
          <w:r>
            <w:t>Table of Contents</w:t>
          </w:r>
        </w:p>
        <w:p w:rsidR="0051588A" w:rsidRDefault="00C6170B">
          <w:pPr>
            <w:pStyle w:val="TOC1"/>
            <w:tabs>
              <w:tab w:val="right" w:leader="dot" w:pos="9350"/>
            </w:tabs>
            <w:rPr>
              <w:noProof/>
              <w:lang w:eastAsia="en-US"/>
            </w:rPr>
          </w:pPr>
          <w:r>
            <w:fldChar w:fldCharType="begin"/>
          </w:r>
          <w:r>
            <w:instrText xml:space="preserve"> TOC \o "1-3" \h \z \u </w:instrText>
          </w:r>
          <w:r>
            <w:fldChar w:fldCharType="separate"/>
          </w:r>
          <w:hyperlink w:anchor="_Toc498549613" w:history="1">
            <w:r w:rsidR="0051588A" w:rsidRPr="00FF42B2">
              <w:rPr>
                <w:rStyle w:val="Hyperlink"/>
                <w:noProof/>
              </w:rPr>
              <w:t>Synopsis</w:t>
            </w:r>
            <w:r w:rsidR="0051588A">
              <w:rPr>
                <w:noProof/>
                <w:webHidden/>
              </w:rPr>
              <w:tab/>
            </w:r>
            <w:r w:rsidR="0051588A">
              <w:rPr>
                <w:noProof/>
                <w:webHidden/>
              </w:rPr>
              <w:fldChar w:fldCharType="begin"/>
            </w:r>
            <w:r w:rsidR="0051588A">
              <w:rPr>
                <w:noProof/>
                <w:webHidden/>
              </w:rPr>
              <w:instrText xml:space="preserve"> PAGEREF _Toc498549613 \h </w:instrText>
            </w:r>
            <w:r w:rsidR="0051588A">
              <w:rPr>
                <w:noProof/>
                <w:webHidden/>
              </w:rPr>
            </w:r>
            <w:r w:rsidR="0051588A">
              <w:rPr>
                <w:noProof/>
                <w:webHidden/>
              </w:rPr>
              <w:fldChar w:fldCharType="separate"/>
            </w:r>
            <w:r w:rsidR="0051588A">
              <w:rPr>
                <w:noProof/>
                <w:webHidden/>
              </w:rPr>
              <w:t>6</w:t>
            </w:r>
            <w:r w:rsidR="0051588A">
              <w:rPr>
                <w:noProof/>
                <w:webHidden/>
              </w:rPr>
              <w:fldChar w:fldCharType="end"/>
            </w:r>
          </w:hyperlink>
        </w:p>
        <w:p w:rsidR="0051588A" w:rsidRDefault="0051588A">
          <w:pPr>
            <w:pStyle w:val="TOC1"/>
            <w:tabs>
              <w:tab w:val="right" w:leader="dot" w:pos="9350"/>
            </w:tabs>
            <w:rPr>
              <w:noProof/>
              <w:lang w:eastAsia="en-US"/>
            </w:rPr>
          </w:pPr>
          <w:hyperlink w:anchor="_Toc498549614" w:history="1">
            <w:r w:rsidRPr="00FF42B2">
              <w:rPr>
                <w:rStyle w:val="Hyperlink"/>
                <w:noProof/>
              </w:rPr>
              <w:t>KEYWORDS</w:t>
            </w:r>
            <w:r>
              <w:rPr>
                <w:noProof/>
                <w:webHidden/>
              </w:rPr>
              <w:tab/>
            </w:r>
            <w:r>
              <w:rPr>
                <w:noProof/>
                <w:webHidden/>
              </w:rPr>
              <w:fldChar w:fldCharType="begin"/>
            </w:r>
            <w:r>
              <w:rPr>
                <w:noProof/>
                <w:webHidden/>
              </w:rPr>
              <w:instrText xml:space="preserve"> PAGEREF _Toc498549614 \h </w:instrText>
            </w:r>
            <w:r>
              <w:rPr>
                <w:noProof/>
                <w:webHidden/>
              </w:rPr>
            </w:r>
            <w:r>
              <w:rPr>
                <w:noProof/>
                <w:webHidden/>
              </w:rPr>
              <w:fldChar w:fldCharType="separate"/>
            </w:r>
            <w:r>
              <w:rPr>
                <w:noProof/>
                <w:webHidden/>
              </w:rPr>
              <w:t>7</w:t>
            </w:r>
            <w:r>
              <w:rPr>
                <w:noProof/>
                <w:webHidden/>
              </w:rPr>
              <w:fldChar w:fldCharType="end"/>
            </w:r>
          </w:hyperlink>
        </w:p>
        <w:p w:rsidR="0051588A" w:rsidRDefault="0051588A">
          <w:pPr>
            <w:pStyle w:val="TOC2"/>
            <w:tabs>
              <w:tab w:val="right" w:leader="dot" w:pos="9350"/>
            </w:tabs>
            <w:rPr>
              <w:noProof/>
              <w:lang w:eastAsia="en-US"/>
            </w:rPr>
          </w:pPr>
          <w:hyperlink w:anchor="_Toc498549615" w:history="1">
            <w:r w:rsidRPr="00FF42B2">
              <w:rPr>
                <w:rStyle w:val="Hyperlink"/>
                <w:noProof/>
              </w:rPr>
              <w:t>Introduction</w:t>
            </w:r>
            <w:r>
              <w:rPr>
                <w:noProof/>
                <w:webHidden/>
              </w:rPr>
              <w:tab/>
            </w:r>
            <w:r>
              <w:rPr>
                <w:noProof/>
                <w:webHidden/>
              </w:rPr>
              <w:fldChar w:fldCharType="begin"/>
            </w:r>
            <w:r>
              <w:rPr>
                <w:noProof/>
                <w:webHidden/>
              </w:rPr>
              <w:instrText xml:space="preserve"> PAGEREF _Toc498549615 \h </w:instrText>
            </w:r>
            <w:r>
              <w:rPr>
                <w:noProof/>
                <w:webHidden/>
              </w:rPr>
            </w:r>
            <w:r>
              <w:rPr>
                <w:noProof/>
                <w:webHidden/>
              </w:rPr>
              <w:fldChar w:fldCharType="separate"/>
            </w:r>
            <w:r>
              <w:rPr>
                <w:noProof/>
                <w:webHidden/>
              </w:rPr>
              <w:t>8</w:t>
            </w:r>
            <w:r>
              <w:rPr>
                <w:noProof/>
                <w:webHidden/>
              </w:rPr>
              <w:fldChar w:fldCharType="end"/>
            </w:r>
          </w:hyperlink>
        </w:p>
        <w:p w:rsidR="0051588A" w:rsidRDefault="0051588A">
          <w:pPr>
            <w:pStyle w:val="TOC1"/>
            <w:tabs>
              <w:tab w:val="right" w:leader="dot" w:pos="9350"/>
            </w:tabs>
            <w:rPr>
              <w:noProof/>
              <w:lang w:eastAsia="en-US"/>
            </w:rPr>
          </w:pPr>
          <w:hyperlink w:anchor="_Toc498549616" w:history="1">
            <w:r w:rsidRPr="00FF42B2">
              <w:rPr>
                <w:rStyle w:val="Hyperlink"/>
                <w:noProof/>
              </w:rPr>
              <w:t>Dataset Description</w:t>
            </w:r>
            <w:r>
              <w:rPr>
                <w:noProof/>
                <w:webHidden/>
              </w:rPr>
              <w:tab/>
            </w:r>
            <w:r>
              <w:rPr>
                <w:noProof/>
                <w:webHidden/>
              </w:rPr>
              <w:fldChar w:fldCharType="begin"/>
            </w:r>
            <w:r>
              <w:rPr>
                <w:noProof/>
                <w:webHidden/>
              </w:rPr>
              <w:instrText xml:space="preserve"> PAGEREF _Toc498549616 \h </w:instrText>
            </w:r>
            <w:r>
              <w:rPr>
                <w:noProof/>
                <w:webHidden/>
              </w:rPr>
            </w:r>
            <w:r>
              <w:rPr>
                <w:noProof/>
                <w:webHidden/>
              </w:rPr>
              <w:fldChar w:fldCharType="separate"/>
            </w:r>
            <w:r>
              <w:rPr>
                <w:noProof/>
                <w:webHidden/>
              </w:rPr>
              <w:t>9</w:t>
            </w:r>
            <w:r>
              <w:rPr>
                <w:noProof/>
                <w:webHidden/>
              </w:rPr>
              <w:fldChar w:fldCharType="end"/>
            </w:r>
          </w:hyperlink>
        </w:p>
        <w:p w:rsidR="0051588A" w:rsidRDefault="0051588A">
          <w:pPr>
            <w:pStyle w:val="TOC2"/>
            <w:tabs>
              <w:tab w:val="right" w:leader="dot" w:pos="9350"/>
            </w:tabs>
            <w:rPr>
              <w:noProof/>
              <w:lang w:eastAsia="en-US"/>
            </w:rPr>
          </w:pPr>
          <w:hyperlink w:anchor="_Toc498549617" w:history="1">
            <w:r w:rsidRPr="00FF42B2">
              <w:rPr>
                <w:rStyle w:val="Hyperlink"/>
                <w:noProof/>
              </w:rPr>
              <w:t>Features</w:t>
            </w:r>
            <w:r>
              <w:rPr>
                <w:noProof/>
                <w:webHidden/>
              </w:rPr>
              <w:tab/>
            </w:r>
            <w:r>
              <w:rPr>
                <w:noProof/>
                <w:webHidden/>
              </w:rPr>
              <w:fldChar w:fldCharType="begin"/>
            </w:r>
            <w:r>
              <w:rPr>
                <w:noProof/>
                <w:webHidden/>
              </w:rPr>
              <w:instrText xml:space="preserve"> PAGEREF _Toc498549617 \h </w:instrText>
            </w:r>
            <w:r>
              <w:rPr>
                <w:noProof/>
                <w:webHidden/>
              </w:rPr>
            </w:r>
            <w:r>
              <w:rPr>
                <w:noProof/>
                <w:webHidden/>
              </w:rPr>
              <w:fldChar w:fldCharType="separate"/>
            </w:r>
            <w:r>
              <w:rPr>
                <w:noProof/>
                <w:webHidden/>
              </w:rPr>
              <w:t>10</w:t>
            </w:r>
            <w:r>
              <w:rPr>
                <w:noProof/>
                <w:webHidden/>
              </w:rPr>
              <w:fldChar w:fldCharType="end"/>
            </w:r>
          </w:hyperlink>
        </w:p>
        <w:p w:rsidR="0051588A" w:rsidRDefault="0051588A">
          <w:pPr>
            <w:pStyle w:val="TOC1"/>
            <w:tabs>
              <w:tab w:val="right" w:leader="dot" w:pos="9350"/>
            </w:tabs>
            <w:rPr>
              <w:noProof/>
              <w:lang w:eastAsia="en-US"/>
            </w:rPr>
          </w:pPr>
          <w:hyperlink w:anchor="_Toc498549618" w:history="1">
            <w:r w:rsidRPr="00FF42B2">
              <w:rPr>
                <w:rStyle w:val="Hyperlink"/>
                <w:noProof/>
              </w:rPr>
              <w:t>Missing Value Treatment</w:t>
            </w:r>
            <w:r>
              <w:rPr>
                <w:noProof/>
                <w:webHidden/>
              </w:rPr>
              <w:tab/>
            </w:r>
            <w:r>
              <w:rPr>
                <w:noProof/>
                <w:webHidden/>
              </w:rPr>
              <w:fldChar w:fldCharType="begin"/>
            </w:r>
            <w:r>
              <w:rPr>
                <w:noProof/>
                <w:webHidden/>
              </w:rPr>
              <w:instrText xml:space="preserve"> PAGEREF _Toc498549618 \h </w:instrText>
            </w:r>
            <w:r>
              <w:rPr>
                <w:noProof/>
                <w:webHidden/>
              </w:rPr>
            </w:r>
            <w:r>
              <w:rPr>
                <w:noProof/>
                <w:webHidden/>
              </w:rPr>
              <w:fldChar w:fldCharType="separate"/>
            </w:r>
            <w:r>
              <w:rPr>
                <w:noProof/>
                <w:webHidden/>
              </w:rPr>
              <w:t>11</w:t>
            </w:r>
            <w:r>
              <w:rPr>
                <w:noProof/>
                <w:webHidden/>
              </w:rPr>
              <w:fldChar w:fldCharType="end"/>
            </w:r>
          </w:hyperlink>
        </w:p>
        <w:p w:rsidR="0051588A" w:rsidRDefault="0051588A">
          <w:pPr>
            <w:pStyle w:val="TOC1"/>
            <w:tabs>
              <w:tab w:val="right" w:leader="dot" w:pos="9350"/>
            </w:tabs>
            <w:rPr>
              <w:noProof/>
              <w:lang w:eastAsia="en-US"/>
            </w:rPr>
          </w:pPr>
          <w:hyperlink w:anchor="_Toc498549619" w:history="1">
            <w:r w:rsidRPr="00FF42B2">
              <w:rPr>
                <w:rStyle w:val="Hyperlink"/>
                <w:noProof/>
              </w:rPr>
              <w:t>Methodology</w:t>
            </w:r>
            <w:r>
              <w:rPr>
                <w:noProof/>
                <w:webHidden/>
              </w:rPr>
              <w:tab/>
            </w:r>
            <w:r>
              <w:rPr>
                <w:noProof/>
                <w:webHidden/>
              </w:rPr>
              <w:fldChar w:fldCharType="begin"/>
            </w:r>
            <w:r>
              <w:rPr>
                <w:noProof/>
                <w:webHidden/>
              </w:rPr>
              <w:instrText xml:space="preserve"> PAGEREF _Toc498549619 \h </w:instrText>
            </w:r>
            <w:r>
              <w:rPr>
                <w:noProof/>
                <w:webHidden/>
              </w:rPr>
            </w:r>
            <w:r>
              <w:rPr>
                <w:noProof/>
                <w:webHidden/>
              </w:rPr>
              <w:fldChar w:fldCharType="separate"/>
            </w:r>
            <w:r>
              <w:rPr>
                <w:noProof/>
                <w:webHidden/>
              </w:rPr>
              <w:t>13</w:t>
            </w:r>
            <w:r>
              <w:rPr>
                <w:noProof/>
                <w:webHidden/>
              </w:rPr>
              <w:fldChar w:fldCharType="end"/>
            </w:r>
          </w:hyperlink>
        </w:p>
        <w:p w:rsidR="0051588A" w:rsidRDefault="0051588A">
          <w:pPr>
            <w:pStyle w:val="TOC2"/>
            <w:tabs>
              <w:tab w:val="right" w:leader="dot" w:pos="9350"/>
            </w:tabs>
            <w:rPr>
              <w:noProof/>
              <w:lang w:eastAsia="en-US"/>
            </w:rPr>
          </w:pPr>
          <w:hyperlink w:anchor="_Toc498549620" w:history="1">
            <w:r w:rsidRPr="00FF42B2">
              <w:rPr>
                <w:rStyle w:val="Hyperlink"/>
                <w:noProof/>
              </w:rPr>
              <w:t>Exploratory Descriptive Analysis</w:t>
            </w:r>
            <w:r>
              <w:rPr>
                <w:noProof/>
                <w:webHidden/>
              </w:rPr>
              <w:tab/>
            </w:r>
            <w:r>
              <w:rPr>
                <w:noProof/>
                <w:webHidden/>
              </w:rPr>
              <w:fldChar w:fldCharType="begin"/>
            </w:r>
            <w:r>
              <w:rPr>
                <w:noProof/>
                <w:webHidden/>
              </w:rPr>
              <w:instrText xml:space="preserve"> PAGEREF _Toc498549620 \h </w:instrText>
            </w:r>
            <w:r>
              <w:rPr>
                <w:noProof/>
                <w:webHidden/>
              </w:rPr>
            </w:r>
            <w:r>
              <w:rPr>
                <w:noProof/>
                <w:webHidden/>
              </w:rPr>
              <w:fldChar w:fldCharType="separate"/>
            </w:r>
            <w:r>
              <w:rPr>
                <w:noProof/>
                <w:webHidden/>
              </w:rPr>
              <w:t>13</w:t>
            </w:r>
            <w:r>
              <w:rPr>
                <w:noProof/>
                <w:webHidden/>
              </w:rPr>
              <w:fldChar w:fldCharType="end"/>
            </w:r>
          </w:hyperlink>
        </w:p>
        <w:p w:rsidR="0051588A" w:rsidRDefault="0051588A">
          <w:pPr>
            <w:pStyle w:val="TOC1"/>
            <w:tabs>
              <w:tab w:val="right" w:leader="dot" w:pos="9350"/>
            </w:tabs>
            <w:rPr>
              <w:noProof/>
              <w:lang w:eastAsia="en-US"/>
            </w:rPr>
          </w:pPr>
          <w:hyperlink w:anchor="_Toc498549621" w:history="1">
            <w:r w:rsidRPr="00FF42B2">
              <w:rPr>
                <w:rStyle w:val="Hyperlink"/>
                <w:noProof/>
              </w:rPr>
              <w:t>Sales – Time Series Analysis</w:t>
            </w:r>
            <w:r>
              <w:rPr>
                <w:noProof/>
                <w:webHidden/>
              </w:rPr>
              <w:tab/>
            </w:r>
            <w:r>
              <w:rPr>
                <w:noProof/>
                <w:webHidden/>
              </w:rPr>
              <w:fldChar w:fldCharType="begin"/>
            </w:r>
            <w:r>
              <w:rPr>
                <w:noProof/>
                <w:webHidden/>
              </w:rPr>
              <w:instrText xml:space="preserve"> PAGEREF _Toc498549621 \h </w:instrText>
            </w:r>
            <w:r>
              <w:rPr>
                <w:noProof/>
                <w:webHidden/>
              </w:rPr>
            </w:r>
            <w:r>
              <w:rPr>
                <w:noProof/>
                <w:webHidden/>
              </w:rPr>
              <w:fldChar w:fldCharType="separate"/>
            </w:r>
            <w:r>
              <w:rPr>
                <w:noProof/>
                <w:webHidden/>
              </w:rPr>
              <w:t>16</w:t>
            </w:r>
            <w:r>
              <w:rPr>
                <w:noProof/>
                <w:webHidden/>
              </w:rPr>
              <w:fldChar w:fldCharType="end"/>
            </w:r>
          </w:hyperlink>
        </w:p>
        <w:p w:rsidR="0051588A" w:rsidRDefault="0051588A">
          <w:pPr>
            <w:pStyle w:val="TOC2"/>
            <w:tabs>
              <w:tab w:val="right" w:leader="dot" w:pos="9350"/>
            </w:tabs>
            <w:rPr>
              <w:noProof/>
              <w:lang w:eastAsia="en-US"/>
            </w:rPr>
          </w:pPr>
          <w:hyperlink w:anchor="_Toc498549622" w:history="1">
            <w:r w:rsidRPr="00FF42B2">
              <w:rPr>
                <w:rStyle w:val="Hyperlink"/>
                <w:noProof/>
              </w:rPr>
              <w:t>Check for stationarity:</w:t>
            </w:r>
            <w:r>
              <w:rPr>
                <w:noProof/>
                <w:webHidden/>
              </w:rPr>
              <w:tab/>
            </w:r>
            <w:r>
              <w:rPr>
                <w:noProof/>
                <w:webHidden/>
              </w:rPr>
              <w:fldChar w:fldCharType="begin"/>
            </w:r>
            <w:r>
              <w:rPr>
                <w:noProof/>
                <w:webHidden/>
              </w:rPr>
              <w:instrText xml:space="preserve"> PAGEREF _Toc498549622 \h </w:instrText>
            </w:r>
            <w:r>
              <w:rPr>
                <w:noProof/>
                <w:webHidden/>
              </w:rPr>
            </w:r>
            <w:r>
              <w:rPr>
                <w:noProof/>
                <w:webHidden/>
              </w:rPr>
              <w:fldChar w:fldCharType="separate"/>
            </w:r>
            <w:r>
              <w:rPr>
                <w:noProof/>
                <w:webHidden/>
              </w:rPr>
              <w:t>17</w:t>
            </w:r>
            <w:r>
              <w:rPr>
                <w:noProof/>
                <w:webHidden/>
              </w:rPr>
              <w:fldChar w:fldCharType="end"/>
            </w:r>
          </w:hyperlink>
        </w:p>
        <w:p w:rsidR="0051588A" w:rsidRDefault="0051588A">
          <w:pPr>
            <w:pStyle w:val="TOC2"/>
            <w:tabs>
              <w:tab w:val="right" w:leader="dot" w:pos="9350"/>
            </w:tabs>
            <w:rPr>
              <w:noProof/>
              <w:lang w:eastAsia="en-US"/>
            </w:rPr>
          </w:pPr>
          <w:hyperlink w:anchor="_Toc498549623" w:history="1">
            <w:r w:rsidRPr="00FF42B2">
              <w:rPr>
                <w:rStyle w:val="Hyperlink"/>
                <w:noProof/>
              </w:rPr>
              <w:t>Forecasting the sales</w:t>
            </w:r>
            <w:r>
              <w:rPr>
                <w:noProof/>
                <w:webHidden/>
              </w:rPr>
              <w:tab/>
            </w:r>
            <w:r>
              <w:rPr>
                <w:noProof/>
                <w:webHidden/>
              </w:rPr>
              <w:fldChar w:fldCharType="begin"/>
            </w:r>
            <w:r>
              <w:rPr>
                <w:noProof/>
                <w:webHidden/>
              </w:rPr>
              <w:instrText xml:space="preserve"> PAGEREF _Toc498549623 \h </w:instrText>
            </w:r>
            <w:r>
              <w:rPr>
                <w:noProof/>
                <w:webHidden/>
              </w:rPr>
            </w:r>
            <w:r>
              <w:rPr>
                <w:noProof/>
                <w:webHidden/>
              </w:rPr>
              <w:fldChar w:fldCharType="separate"/>
            </w:r>
            <w:r>
              <w:rPr>
                <w:noProof/>
                <w:webHidden/>
              </w:rPr>
              <w:t>17</w:t>
            </w:r>
            <w:r>
              <w:rPr>
                <w:noProof/>
                <w:webHidden/>
              </w:rPr>
              <w:fldChar w:fldCharType="end"/>
            </w:r>
          </w:hyperlink>
        </w:p>
        <w:p w:rsidR="0051588A" w:rsidRDefault="0051588A">
          <w:pPr>
            <w:pStyle w:val="TOC3"/>
            <w:tabs>
              <w:tab w:val="right" w:leader="dot" w:pos="9350"/>
            </w:tabs>
            <w:rPr>
              <w:noProof/>
              <w:lang w:eastAsia="en-US"/>
            </w:rPr>
          </w:pPr>
          <w:hyperlink w:anchor="_Toc498549624" w:history="1">
            <w:r w:rsidRPr="00FF42B2">
              <w:rPr>
                <w:rStyle w:val="Hyperlink"/>
                <w:noProof/>
              </w:rPr>
              <w:t>Exponential Time Smoothing</w:t>
            </w:r>
            <w:r>
              <w:rPr>
                <w:noProof/>
                <w:webHidden/>
              </w:rPr>
              <w:tab/>
            </w:r>
            <w:r>
              <w:rPr>
                <w:noProof/>
                <w:webHidden/>
              </w:rPr>
              <w:fldChar w:fldCharType="begin"/>
            </w:r>
            <w:r>
              <w:rPr>
                <w:noProof/>
                <w:webHidden/>
              </w:rPr>
              <w:instrText xml:space="preserve"> PAGEREF _Toc498549624 \h </w:instrText>
            </w:r>
            <w:r>
              <w:rPr>
                <w:noProof/>
                <w:webHidden/>
              </w:rPr>
            </w:r>
            <w:r>
              <w:rPr>
                <w:noProof/>
                <w:webHidden/>
              </w:rPr>
              <w:fldChar w:fldCharType="separate"/>
            </w:r>
            <w:r>
              <w:rPr>
                <w:noProof/>
                <w:webHidden/>
              </w:rPr>
              <w:t>18</w:t>
            </w:r>
            <w:r>
              <w:rPr>
                <w:noProof/>
                <w:webHidden/>
              </w:rPr>
              <w:fldChar w:fldCharType="end"/>
            </w:r>
          </w:hyperlink>
        </w:p>
        <w:p w:rsidR="0051588A" w:rsidRDefault="0051588A">
          <w:pPr>
            <w:pStyle w:val="TOC3"/>
            <w:tabs>
              <w:tab w:val="right" w:leader="dot" w:pos="9350"/>
            </w:tabs>
            <w:rPr>
              <w:noProof/>
              <w:lang w:eastAsia="en-US"/>
            </w:rPr>
          </w:pPr>
          <w:hyperlink w:anchor="_Toc498549625" w:history="1">
            <w:r w:rsidRPr="00FF42B2">
              <w:rPr>
                <w:rStyle w:val="Hyperlink"/>
                <w:noProof/>
              </w:rPr>
              <w:t>Holt winters Model</w:t>
            </w:r>
            <w:r>
              <w:rPr>
                <w:noProof/>
                <w:webHidden/>
              </w:rPr>
              <w:tab/>
            </w:r>
            <w:r>
              <w:rPr>
                <w:noProof/>
                <w:webHidden/>
              </w:rPr>
              <w:fldChar w:fldCharType="begin"/>
            </w:r>
            <w:r>
              <w:rPr>
                <w:noProof/>
                <w:webHidden/>
              </w:rPr>
              <w:instrText xml:space="preserve"> PAGEREF _Toc498549625 \h </w:instrText>
            </w:r>
            <w:r>
              <w:rPr>
                <w:noProof/>
                <w:webHidden/>
              </w:rPr>
            </w:r>
            <w:r>
              <w:rPr>
                <w:noProof/>
                <w:webHidden/>
              </w:rPr>
              <w:fldChar w:fldCharType="separate"/>
            </w:r>
            <w:r>
              <w:rPr>
                <w:noProof/>
                <w:webHidden/>
              </w:rPr>
              <w:t>18</w:t>
            </w:r>
            <w:r>
              <w:rPr>
                <w:noProof/>
                <w:webHidden/>
              </w:rPr>
              <w:fldChar w:fldCharType="end"/>
            </w:r>
          </w:hyperlink>
        </w:p>
        <w:p w:rsidR="0051588A" w:rsidRDefault="0051588A">
          <w:pPr>
            <w:pStyle w:val="TOC3"/>
            <w:tabs>
              <w:tab w:val="right" w:leader="dot" w:pos="9350"/>
            </w:tabs>
            <w:rPr>
              <w:noProof/>
              <w:lang w:eastAsia="en-US"/>
            </w:rPr>
          </w:pPr>
          <w:hyperlink w:anchor="_Toc498549626" w:history="1">
            <w:r w:rsidRPr="00FF42B2">
              <w:rPr>
                <w:rStyle w:val="Hyperlink"/>
                <w:noProof/>
              </w:rPr>
              <w:t>ARIMA Model</w:t>
            </w:r>
            <w:r>
              <w:rPr>
                <w:noProof/>
                <w:webHidden/>
              </w:rPr>
              <w:tab/>
            </w:r>
            <w:r>
              <w:rPr>
                <w:noProof/>
                <w:webHidden/>
              </w:rPr>
              <w:fldChar w:fldCharType="begin"/>
            </w:r>
            <w:r>
              <w:rPr>
                <w:noProof/>
                <w:webHidden/>
              </w:rPr>
              <w:instrText xml:space="preserve"> PAGEREF _Toc498549626 \h </w:instrText>
            </w:r>
            <w:r>
              <w:rPr>
                <w:noProof/>
                <w:webHidden/>
              </w:rPr>
            </w:r>
            <w:r>
              <w:rPr>
                <w:noProof/>
                <w:webHidden/>
              </w:rPr>
              <w:fldChar w:fldCharType="separate"/>
            </w:r>
            <w:r>
              <w:rPr>
                <w:noProof/>
                <w:webHidden/>
              </w:rPr>
              <w:t>19</w:t>
            </w:r>
            <w:r>
              <w:rPr>
                <w:noProof/>
                <w:webHidden/>
              </w:rPr>
              <w:fldChar w:fldCharType="end"/>
            </w:r>
          </w:hyperlink>
        </w:p>
        <w:p w:rsidR="0051588A" w:rsidRDefault="0051588A">
          <w:pPr>
            <w:pStyle w:val="TOC3"/>
            <w:tabs>
              <w:tab w:val="right" w:leader="dot" w:pos="9350"/>
            </w:tabs>
            <w:rPr>
              <w:noProof/>
              <w:lang w:eastAsia="en-US"/>
            </w:rPr>
          </w:pPr>
          <w:hyperlink w:anchor="_Toc498549627" w:history="1">
            <w:r w:rsidRPr="00FF42B2">
              <w:rPr>
                <w:rStyle w:val="Hyperlink"/>
                <w:noProof/>
              </w:rPr>
              <w:t>TBATS Model</w:t>
            </w:r>
            <w:r>
              <w:rPr>
                <w:noProof/>
                <w:webHidden/>
              </w:rPr>
              <w:tab/>
            </w:r>
            <w:r>
              <w:rPr>
                <w:noProof/>
                <w:webHidden/>
              </w:rPr>
              <w:fldChar w:fldCharType="begin"/>
            </w:r>
            <w:r>
              <w:rPr>
                <w:noProof/>
                <w:webHidden/>
              </w:rPr>
              <w:instrText xml:space="preserve"> PAGEREF _Toc498549627 \h </w:instrText>
            </w:r>
            <w:r>
              <w:rPr>
                <w:noProof/>
                <w:webHidden/>
              </w:rPr>
            </w:r>
            <w:r>
              <w:rPr>
                <w:noProof/>
                <w:webHidden/>
              </w:rPr>
              <w:fldChar w:fldCharType="separate"/>
            </w:r>
            <w:r>
              <w:rPr>
                <w:noProof/>
                <w:webHidden/>
              </w:rPr>
              <w:t>19</w:t>
            </w:r>
            <w:r>
              <w:rPr>
                <w:noProof/>
                <w:webHidden/>
              </w:rPr>
              <w:fldChar w:fldCharType="end"/>
            </w:r>
          </w:hyperlink>
        </w:p>
        <w:p w:rsidR="0051588A" w:rsidRDefault="0051588A">
          <w:pPr>
            <w:pStyle w:val="TOC3"/>
            <w:tabs>
              <w:tab w:val="right" w:leader="dot" w:pos="9350"/>
            </w:tabs>
            <w:rPr>
              <w:noProof/>
              <w:lang w:eastAsia="en-US"/>
            </w:rPr>
          </w:pPr>
          <w:hyperlink w:anchor="_Toc498549628" w:history="1">
            <w:r w:rsidRPr="00FF42B2">
              <w:rPr>
                <w:rStyle w:val="Hyperlink"/>
                <w:noProof/>
              </w:rPr>
              <w:t>NNETAR Model</w:t>
            </w:r>
            <w:r>
              <w:rPr>
                <w:noProof/>
                <w:webHidden/>
              </w:rPr>
              <w:tab/>
            </w:r>
            <w:r>
              <w:rPr>
                <w:noProof/>
                <w:webHidden/>
              </w:rPr>
              <w:fldChar w:fldCharType="begin"/>
            </w:r>
            <w:r>
              <w:rPr>
                <w:noProof/>
                <w:webHidden/>
              </w:rPr>
              <w:instrText xml:space="preserve"> PAGEREF _Toc498549628 \h </w:instrText>
            </w:r>
            <w:r>
              <w:rPr>
                <w:noProof/>
                <w:webHidden/>
              </w:rPr>
            </w:r>
            <w:r>
              <w:rPr>
                <w:noProof/>
                <w:webHidden/>
              </w:rPr>
              <w:fldChar w:fldCharType="separate"/>
            </w:r>
            <w:r>
              <w:rPr>
                <w:noProof/>
                <w:webHidden/>
              </w:rPr>
              <w:t>20</w:t>
            </w:r>
            <w:r>
              <w:rPr>
                <w:noProof/>
                <w:webHidden/>
              </w:rPr>
              <w:fldChar w:fldCharType="end"/>
            </w:r>
          </w:hyperlink>
        </w:p>
        <w:p w:rsidR="0051588A" w:rsidRDefault="0051588A">
          <w:pPr>
            <w:pStyle w:val="TOC3"/>
            <w:tabs>
              <w:tab w:val="right" w:leader="dot" w:pos="9350"/>
            </w:tabs>
            <w:rPr>
              <w:noProof/>
              <w:lang w:eastAsia="en-US"/>
            </w:rPr>
          </w:pPr>
          <w:hyperlink w:anchor="_Toc498549629" w:history="1">
            <w:r w:rsidRPr="00FF42B2">
              <w:rPr>
                <w:rStyle w:val="Hyperlink"/>
                <w:noProof/>
              </w:rPr>
              <w:t>MAPE as Accuracy Measure</w:t>
            </w:r>
            <w:r>
              <w:rPr>
                <w:noProof/>
                <w:webHidden/>
              </w:rPr>
              <w:tab/>
            </w:r>
            <w:r>
              <w:rPr>
                <w:noProof/>
                <w:webHidden/>
              </w:rPr>
              <w:fldChar w:fldCharType="begin"/>
            </w:r>
            <w:r>
              <w:rPr>
                <w:noProof/>
                <w:webHidden/>
              </w:rPr>
              <w:instrText xml:space="preserve"> PAGEREF _Toc498549629 \h </w:instrText>
            </w:r>
            <w:r>
              <w:rPr>
                <w:noProof/>
                <w:webHidden/>
              </w:rPr>
            </w:r>
            <w:r>
              <w:rPr>
                <w:noProof/>
                <w:webHidden/>
              </w:rPr>
              <w:fldChar w:fldCharType="separate"/>
            </w:r>
            <w:r>
              <w:rPr>
                <w:noProof/>
                <w:webHidden/>
              </w:rPr>
              <w:t>20</w:t>
            </w:r>
            <w:r>
              <w:rPr>
                <w:noProof/>
                <w:webHidden/>
              </w:rPr>
              <w:fldChar w:fldCharType="end"/>
            </w:r>
          </w:hyperlink>
        </w:p>
        <w:p w:rsidR="0051588A" w:rsidRDefault="0051588A">
          <w:pPr>
            <w:pStyle w:val="TOC1"/>
            <w:tabs>
              <w:tab w:val="right" w:leader="dot" w:pos="9350"/>
            </w:tabs>
            <w:rPr>
              <w:noProof/>
              <w:lang w:eastAsia="en-US"/>
            </w:rPr>
          </w:pPr>
          <w:hyperlink w:anchor="_Toc498549630" w:history="1">
            <w:r w:rsidRPr="00FF42B2">
              <w:rPr>
                <w:rStyle w:val="Hyperlink"/>
                <w:noProof/>
              </w:rPr>
              <w:t>Hypothesis</w:t>
            </w:r>
            <w:r>
              <w:rPr>
                <w:noProof/>
                <w:webHidden/>
              </w:rPr>
              <w:tab/>
            </w:r>
            <w:r>
              <w:rPr>
                <w:noProof/>
                <w:webHidden/>
              </w:rPr>
              <w:fldChar w:fldCharType="begin"/>
            </w:r>
            <w:r>
              <w:rPr>
                <w:noProof/>
                <w:webHidden/>
              </w:rPr>
              <w:instrText xml:space="preserve"> PAGEREF _Toc498549630 \h </w:instrText>
            </w:r>
            <w:r>
              <w:rPr>
                <w:noProof/>
                <w:webHidden/>
              </w:rPr>
            </w:r>
            <w:r>
              <w:rPr>
                <w:noProof/>
                <w:webHidden/>
              </w:rPr>
              <w:fldChar w:fldCharType="separate"/>
            </w:r>
            <w:r>
              <w:rPr>
                <w:noProof/>
                <w:webHidden/>
              </w:rPr>
              <w:t>21</w:t>
            </w:r>
            <w:r>
              <w:rPr>
                <w:noProof/>
                <w:webHidden/>
              </w:rPr>
              <w:fldChar w:fldCharType="end"/>
            </w:r>
          </w:hyperlink>
        </w:p>
        <w:p w:rsidR="0051588A" w:rsidRDefault="0051588A">
          <w:pPr>
            <w:pStyle w:val="TOC1"/>
            <w:tabs>
              <w:tab w:val="right" w:leader="dot" w:pos="9350"/>
            </w:tabs>
            <w:rPr>
              <w:noProof/>
              <w:lang w:eastAsia="en-US"/>
            </w:rPr>
          </w:pPr>
          <w:hyperlink w:anchor="_Toc498549631" w:history="1">
            <w:r w:rsidRPr="00FF42B2">
              <w:rPr>
                <w:rStyle w:val="Hyperlink"/>
                <w:noProof/>
              </w:rPr>
              <w:t>Promotional Activity</w:t>
            </w:r>
            <w:r>
              <w:rPr>
                <w:noProof/>
                <w:webHidden/>
              </w:rPr>
              <w:tab/>
            </w:r>
            <w:r>
              <w:rPr>
                <w:noProof/>
                <w:webHidden/>
              </w:rPr>
              <w:fldChar w:fldCharType="begin"/>
            </w:r>
            <w:r>
              <w:rPr>
                <w:noProof/>
                <w:webHidden/>
              </w:rPr>
              <w:instrText xml:space="preserve"> PAGEREF _Toc498549631 \h </w:instrText>
            </w:r>
            <w:r>
              <w:rPr>
                <w:noProof/>
                <w:webHidden/>
              </w:rPr>
            </w:r>
            <w:r>
              <w:rPr>
                <w:noProof/>
                <w:webHidden/>
              </w:rPr>
              <w:fldChar w:fldCharType="separate"/>
            </w:r>
            <w:r>
              <w:rPr>
                <w:noProof/>
                <w:webHidden/>
              </w:rPr>
              <w:t>22</w:t>
            </w:r>
            <w:r>
              <w:rPr>
                <w:noProof/>
                <w:webHidden/>
              </w:rPr>
              <w:fldChar w:fldCharType="end"/>
            </w:r>
          </w:hyperlink>
        </w:p>
        <w:p w:rsidR="0051588A" w:rsidRDefault="0051588A">
          <w:pPr>
            <w:pStyle w:val="TOC1"/>
            <w:tabs>
              <w:tab w:val="right" w:leader="dot" w:pos="9350"/>
            </w:tabs>
            <w:rPr>
              <w:noProof/>
              <w:lang w:eastAsia="en-US"/>
            </w:rPr>
          </w:pPr>
          <w:hyperlink w:anchor="_Toc498549632" w:history="1">
            <w:r w:rsidRPr="00FF42B2">
              <w:rPr>
                <w:rStyle w:val="Hyperlink"/>
                <w:noProof/>
              </w:rPr>
              <w:t>Clustering of Stores</w:t>
            </w:r>
            <w:r>
              <w:rPr>
                <w:noProof/>
                <w:webHidden/>
              </w:rPr>
              <w:tab/>
            </w:r>
            <w:r>
              <w:rPr>
                <w:noProof/>
                <w:webHidden/>
              </w:rPr>
              <w:fldChar w:fldCharType="begin"/>
            </w:r>
            <w:r>
              <w:rPr>
                <w:noProof/>
                <w:webHidden/>
              </w:rPr>
              <w:instrText xml:space="preserve"> PAGEREF _Toc498549632 \h </w:instrText>
            </w:r>
            <w:r>
              <w:rPr>
                <w:noProof/>
                <w:webHidden/>
              </w:rPr>
            </w:r>
            <w:r>
              <w:rPr>
                <w:noProof/>
                <w:webHidden/>
              </w:rPr>
              <w:fldChar w:fldCharType="separate"/>
            </w:r>
            <w:r>
              <w:rPr>
                <w:noProof/>
                <w:webHidden/>
              </w:rPr>
              <w:t>23</w:t>
            </w:r>
            <w:r>
              <w:rPr>
                <w:noProof/>
                <w:webHidden/>
              </w:rPr>
              <w:fldChar w:fldCharType="end"/>
            </w:r>
          </w:hyperlink>
        </w:p>
        <w:p w:rsidR="0051588A" w:rsidRDefault="0051588A">
          <w:pPr>
            <w:pStyle w:val="TOC1"/>
            <w:tabs>
              <w:tab w:val="right" w:leader="dot" w:pos="9350"/>
            </w:tabs>
            <w:rPr>
              <w:noProof/>
              <w:lang w:eastAsia="en-US"/>
            </w:rPr>
          </w:pPr>
          <w:hyperlink w:anchor="_Toc498549633" w:history="1">
            <w:r w:rsidRPr="00FF42B2">
              <w:rPr>
                <w:rStyle w:val="Hyperlink"/>
                <w:noProof/>
              </w:rPr>
              <w:t>Forecasting Sales for Next Quarter</w:t>
            </w:r>
            <w:r>
              <w:rPr>
                <w:noProof/>
                <w:webHidden/>
              </w:rPr>
              <w:tab/>
            </w:r>
            <w:r>
              <w:rPr>
                <w:noProof/>
                <w:webHidden/>
              </w:rPr>
              <w:fldChar w:fldCharType="begin"/>
            </w:r>
            <w:r>
              <w:rPr>
                <w:noProof/>
                <w:webHidden/>
              </w:rPr>
              <w:instrText xml:space="preserve"> PAGEREF _Toc498549633 \h </w:instrText>
            </w:r>
            <w:r>
              <w:rPr>
                <w:noProof/>
                <w:webHidden/>
              </w:rPr>
            </w:r>
            <w:r>
              <w:rPr>
                <w:noProof/>
                <w:webHidden/>
              </w:rPr>
              <w:fldChar w:fldCharType="separate"/>
            </w:r>
            <w:r>
              <w:rPr>
                <w:noProof/>
                <w:webHidden/>
              </w:rPr>
              <w:t>26</w:t>
            </w:r>
            <w:r>
              <w:rPr>
                <w:noProof/>
                <w:webHidden/>
              </w:rPr>
              <w:fldChar w:fldCharType="end"/>
            </w:r>
          </w:hyperlink>
        </w:p>
        <w:p w:rsidR="0051588A" w:rsidRDefault="0051588A">
          <w:pPr>
            <w:pStyle w:val="TOC1"/>
            <w:tabs>
              <w:tab w:val="right" w:leader="dot" w:pos="9350"/>
            </w:tabs>
            <w:rPr>
              <w:noProof/>
              <w:lang w:eastAsia="en-US"/>
            </w:rPr>
          </w:pPr>
          <w:hyperlink w:anchor="_Toc498549634" w:history="1">
            <w:r w:rsidRPr="00FF42B2">
              <w:rPr>
                <w:rStyle w:val="Hyperlink"/>
                <w:noProof/>
              </w:rPr>
              <w:t>Predicting Sales product Wise</w:t>
            </w:r>
            <w:r>
              <w:rPr>
                <w:noProof/>
                <w:webHidden/>
              </w:rPr>
              <w:tab/>
            </w:r>
            <w:r>
              <w:rPr>
                <w:noProof/>
                <w:webHidden/>
              </w:rPr>
              <w:fldChar w:fldCharType="begin"/>
            </w:r>
            <w:r>
              <w:rPr>
                <w:noProof/>
                <w:webHidden/>
              </w:rPr>
              <w:instrText xml:space="preserve"> PAGEREF _Toc498549634 \h </w:instrText>
            </w:r>
            <w:r>
              <w:rPr>
                <w:noProof/>
                <w:webHidden/>
              </w:rPr>
            </w:r>
            <w:r>
              <w:rPr>
                <w:noProof/>
                <w:webHidden/>
              </w:rPr>
              <w:fldChar w:fldCharType="separate"/>
            </w:r>
            <w:r>
              <w:rPr>
                <w:noProof/>
                <w:webHidden/>
              </w:rPr>
              <w:t>27</w:t>
            </w:r>
            <w:r>
              <w:rPr>
                <w:noProof/>
                <w:webHidden/>
              </w:rPr>
              <w:fldChar w:fldCharType="end"/>
            </w:r>
          </w:hyperlink>
        </w:p>
        <w:p w:rsidR="0051588A" w:rsidRDefault="0051588A">
          <w:pPr>
            <w:pStyle w:val="TOC2"/>
            <w:tabs>
              <w:tab w:val="right" w:leader="dot" w:pos="9350"/>
            </w:tabs>
            <w:rPr>
              <w:noProof/>
              <w:lang w:eastAsia="en-US"/>
            </w:rPr>
          </w:pPr>
          <w:hyperlink w:anchor="_Toc498549635" w:history="1">
            <w:r w:rsidRPr="00FF42B2">
              <w:rPr>
                <w:rStyle w:val="Hyperlink"/>
                <w:noProof/>
              </w:rPr>
              <w:t>Product wise Forecast</w:t>
            </w:r>
            <w:r>
              <w:rPr>
                <w:noProof/>
                <w:webHidden/>
              </w:rPr>
              <w:tab/>
            </w:r>
            <w:r>
              <w:rPr>
                <w:noProof/>
                <w:webHidden/>
              </w:rPr>
              <w:fldChar w:fldCharType="begin"/>
            </w:r>
            <w:r>
              <w:rPr>
                <w:noProof/>
                <w:webHidden/>
              </w:rPr>
              <w:instrText xml:space="preserve"> PAGEREF _Toc498549635 \h </w:instrText>
            </w:r>
            <w:r>
              <w:rPr>
                <w:noProof/>
                <w:webHidden/>
              </w:rPr>
            </w:r>
            <w:r>
              <w:rPr>
                <w:noProof/>
                <w:webHidden/>
              </w:rPr>
              <w:fldChar w:fldCharType="separate"/>
            </w:r>
            <w:r>
              <w:rPr>
                <w:noProof/>
                <w:webHidden/>
              </w:rPr>
              <w:t>28</w:t>
            </w:r>
            <w:r>
              <w:rPr>
                <w:noProof/>
                <w:webHidden/>
              </w:rPr>
              <w:fldChar w:fldCharType="end"/>
            </w:r>
          </w:hyperlink>
        </w:p>
        <w:p w:rsidR="0051588A" w:rsidRDefault="0051588A">
          <w:pPr>
            <w:pStyle w:val="TOC2"/>
            <w:tabs>
              <w:tab w:val="right" w:leader="dot" w:pos="9350"/>
            </w:tabs>
            <w:rPr>
              <w:noProof/>
              <w:lang w:eastAsia="en-US"/>
            </w:rPr>
          </w:pPr>
          <w:hyperlink w:anchor="_Toc498549636" w:history="1">
            <w:r w:rsidRPr="00FF42B2">
              <w:rPr>
                <w:rStyle w:val="Hyperlink"/>
                <w:noProof/>
              </w:rPr>
              <w:t>Neural Net</w:t>
            </w:r>
            <w:r>
              <w:rPr>
                <w:noProof/>
                <w:webHidden/>
              </w:rPr>
              <w:tab/>
            </w:r>
            <w:r>
              <w:rPr>
                <w:noProof/>
                <w:webHidden/>
              </w:rPr>
              <w:fldChar w:fldCharType="begin"/>
            </w:r>
            <w:r>
              <w:rPr>
                <w:noProof/>
                <w:webHidden/>
              </w:rPr>
              <w:instrText xml:space="preserve"> PAGEREF _Toc498549636 \h </w:instrText>
            </w:r>
            <w:r>
              <w:rPr>
                <w:noProof/>
                <w:webHidden/>
              </w:rPr>
            </w:r>
            <w:r>
              <w:rPr>
                <w:noProof/>
                <w:webHidden/>
              </w:rPr>
              <w:fldChar w:fldCharType="separate"/>
            </w:r>
            <w:r>
              <w:rPr>
                <w:noProof/>
                <w:webHidden/>
              </w:rPr>
              <w:t>29</w:t>
            </w:r>
            <w:r>
              <w:rPr>
                <w:noProof/>
                <w:webHidden/>
              </w:rPr>
              <w:fldChar w:fldCharType="end"/>
            </w:r>
          </w:hyperlink>
        </w:p>
        <w:p w:rsidR="0051588A" w:rsidRDefault="0051588A">
          <w:pPr>
            <w:pStyle w:val="TOC1"/>
            <w:tabs>
              <w:tab w:val="right" w:leader="dot" w:pos="9350"/>
            </w:tabs>
            <w:rPr>
              <w:noProof/>
              <w:lang w:eastAsia="en-US"/>
            </w:rPr>
          </w:pPr>
          <w:hyperlink w:anchor="_Toc498549637" w:history="1">
            <w:r w:rsidRPr="00FF42B2">
              <w:rPr>
                <w:rStyle w:val="Hyperlink"/>
                <w:noProof/>
              </w:rPr>
              <w:t>Conclusion</w:t>
            </w:r>
            <w:r>
              <w:rPr>
                <w:noProof/>
                <w:webHidden/>
              </w:rPr>
              <w:tab/>
            </w:r>
            <w:r>
              <w:rPr>
                <w:noProof/>
                <w:webHidden/>
              </w:rPr>
              <w:fldChar w:fldCharType="begin"/>
            </w:r>
            <w:r>
              <w:rPr>
                <w:noProof/>
                <w:webHidden/>
              </w:rPr>
              <w:instrText xml:space="preserve"> PAGEREF _Toc498549637 \h </w:instrText>
            </w:r>
            <w:r>
              <w:rPr>
                <w:noProof/>
                <w:webHidden/>
              </w:rPr>
            </w:r>
            <w:r>
              <w:rPr>
                <w:noProof/>
                <w:webHidden/>
              </w:rPr>
              <w:fldChar w:fldCharType="separate"/>
            </w:r>
            <w:r>
              <w:rPr>
                <w:noProof/>
                <w:webHidden/>
              </w:rPr>
              <w:t>31</w:t>
            </w:r>
            <w:r>
              <w:rPr>
                <w:noProof/>
                <w:webHidden/>
              </w:rPr>
              <w:fldChar w:fldCharType="end"/>
            </w:r>
          </w:hyperlink>
        </w:p>
        <w:p w:rsidR="0051588A" w:rsidRDefault="0051588A">
          <w:pPr>
            <w:pStyle w:val="TOC1"/>
            <w:tabs>
              <w:tab w:val="right" w:leader="dot" w:pos="9350"/>
            </w:tabs>
            <w:rPr>
              <w:noProof/>
              <w:lang w:eastAsia="en-US"/>
            </w:rPr>
          </w:pPr>
          <w:hyperlink w:anchor="_Toc498549638" w:history="1">
            <w:r w:rsidRPr="00FF42B2">
              <w:rPr>
                <w:rStyle w:val="Hyperlink"/>
                <w:noProof/>
              </w:rPr>
              <w:t>Appendix A</w:t>
            </w:r>
            <w:r>
              <w:rPr>
                <w:noProof/>
                <w:webHidden/>
              </w:rPr>
              <w:tab/>
            </w:r>
            <w:r>
              <w:rPr>
                <w:noProof/>
                <w:webHidden/>
              </w:rPr>
              <w:fldChar w:fldCharType="begin"/>
            </w:r>
            <w:r>
              <w:rPr>
                <w:noProof/>
                <w:webHidden/>
              </w:rPr>
              <w:instrText xml:space="preserve"> PAGEREF _Toc498549638 \h </w:instrText>
            </w:r>
            <w:r>
              <w:rPr>
                <w:noProof/>
                <w:webHidden/>
              </w:rPr>
            </w:r>
            <w:r>
              <w:rPr>
                <w:noProof/>
                <w:webHidden/>
              </w:rPr>
              <w:fldChar w:fldCharType="separate"/>
            </w:r>
            <w:r>
              <w:rPr>
                <w:noProof/>
                <w:webHidden/>
              </w:rPr>
              <w:t>32</w:t>
            </w:r>
            <w:r>
              <w:rPr>
                <w:noProof/>
                <w:webHidden/>
              </w:rPr>
              <w:fldChar w:fldCharType="end"/>
            </w:r>
          </w:hyperlink>
        </w:p>
        <w:p w:rsidR="0051588A" w:rsidRDefault="0051588A">
          <w:pPr>
            <w:pStyle w:val="TOC1"/>
            <w:tabs>
              <w:tab w:val="right" w:leader="dot" w:pos="9350"/>
            </w:tabs>
            <w:rPr>
              <w:noProof/>
              <w:lang w:eastAsia="en-US"/>
            </w:rPr>
          </w:pPr>
          <w:hyperlink w:anchor="_Toc498549639" w:history="1">
            <w:r w:rsidRPr="00FF42B2">
              <w:rPr>
                <w:rStyle w:val="Hyperlink"/>
                <w:noProof/>
              </w:rPr>
              <w:t>R Code</w:t>
            </w:r>
            <w:r>
              <w:rPr>
                <w:noProof/>
                <w:webHidden/>
              </w:rPr>
              <w:tab/>
            </w:r>
            <w:r>
              <w:rPr>
                <w:noProof/>
                <w:webHidden/>
              </w:rPr>
              <w:fldChar w:fldCharType="begin"/>
            </w:r>
            <w:r>
              <w:rPr>
                <w:noProof/>
                <w:webHidden/>
              </w:rPr>
              <w:instrText xml:space="preserve"> PAGEREF _Toc498549639 \h </w:instrText>
            </w:r>
            <w:r>
              <w:rPr>
                <w:noProof/>
                <w:webHidden/>
              </w:rPr>
            </w:r>
            <w:r>
              <w:rPr>
                <w:noProof/>
                <w:webHidden/>
              </w:rPr>
              <w:fldChar w:fldCharType="separate"/>
            </w:r>
            <w:r>
              <w:rPr>
                <w:noProof/>
                <w:webHidden/>
              </w:rPr>
              <w:t>34</w:t>
            </w:r>
            <w:r>
              <w:rPr>
                <w:noProof/>
                <w:webHidden/>
              </w:rPr>
              <w:fldChar w:fldCharType="end"/>
            </w:r>
          </w:hyperlink>
        </w:p>
        <w:p w:rsidR="0051588A" w:rsidRDefault="0051588A">
          <w:pPr>
            <w:pStyle w:val="TOC2"/>
            <w:tabs>
              <w:tab w:val="right" w:leader="dot" w:pos="9350"/>
            </w:tabs>
            <w:rPr>
              <w:noProof/>
              <w:lang w:eastAsia="en-US"/>
            </w:rPr>
          </w:pPr>
          <w:hyperlink w:anchor="_Toc498549640" w:history="1">
            <w:r w:rsidRPr="00FF42B2">
              <w:rPr>
                <w:rStyle w:val="Hyperlink"/>
                <w:noProof/>
              </w:rPr>
              <w:t>#Read Data From Work File</w:t>
            </w:r>
            <w:r>
              <w:rPr>
                <w:noProof/>
                <w:webHidden/>
              </w:rPr>
              <w:tab/>
            </w:r>
            <w:r>
              <w:rPr>
                <w:noProof/>
                <w:webHidden/>
              </w:rPr>
              <w:fldChar w:fldCharType="begin"/>
            </w:r>
            <w:r>
              <w:rPr>
                <w:noProof/>
                <w:webHidden/>
              </w:rPr>
              <w:instrText xml:space="preserve"> PAGEREF _Toc498549640 \h </w:instrText>
            </w:r>
            <w:r>
              <w:rPr>
                <w:noProof/>
                <w:webHidden/>
              </w:rPr>
            </w:r>
            <w:r>
              <w:rPr>
                <w:noProof/>
                <w:webHidden/>
              </w:rPr>
              <w:fldChar w:fldCharType="separate"/>
            </w:r>
            <w:r>
              <w:rPr>
                <w:noProof/>
                <w:webHidden/>
              </w:rPr>
              <w:t>34</w:t>
            </w:r>
            <w:r>
              <w:rPr>
                <w:noProof/>
                <w:webHidden/>
              </w:rPr>
              <w:fldChar w:fldCharType="end"/>
            </w:r>
          </w:hyperlink>
        </w:p>
        <w:p w:rsidR="0051588A" w:rsidRDefault="0051588A">
          <w:pPr>
            <w:pStyle w:val="TOC2"/>
            <w:tabs>
              <w:tab w:val="right" w:leader="dot" w:pos="9350"/>
            </w:tabs>
            <w:rPr>
              <w:noProof/>
              <w:lang w:eastAsia="en-US"/>
            </w:rPr>
          </w:pPr>
          <w:hyperlink w:anchor="_Toc498549641" w:history="1">
            <w:r w:rsidRPr="00FF42B2">
              <w:rPr>
                <w:rStyle w:val="Hyperlink"/>
                <w:noProof/>
              </w:rPr>
              <w:t>#Missing Value Treatment</w:t>
            </w:r>
            <w:r>
              <w:rPr>
                <w:noProof/>
                <w:webHidden/>
              </w:rPr>
              <w:tab/>
            </w:r>
            <w:r>
              <w:rPr>
                <w:noProof/>
                <w:webHidden/>
              </w:rPr>
              <w:fldChar w:fldCharType="begin"/>
            </w:r>
            <w:r>
              <w:rPr>
                <w:noProof/>
                <w:webHidden/>
              </w:rPr>
              <w:instrText xml:space="preserve"> PAGEREF _Toc498549641 \h </w:instrText>
            </w:r>
            <w:r>
              <w:rPr>
                <w:noProof/>
                <w:webHidden/>
              </w:rPr>
            </w:r>
            <w:r>
              <w:rPr>
                <w:noProof/>
                <w:webHidden/>
              </w:rPr>
              <w:fldChar w:fldCharType="separate"/>
            </w:r>
            <w:r>
              <w:rPr>
                <w:noProof/>
                <w:webHidden/>
              </w:rPr>
              <w:t>35</w:t>
            </w:r>
            <w:r>
              <w:rPr>
                <w:noProof/>
                <w:webHidden/>
              </w:rPr>
              <w:fldChar w:fldCharType="end"/>
            </w:r>
          </w:hyperlink>
        </w:p>
        <w:p w:rsidR="0051588A" w:rsidRDefault="0051588A">
          <w:pPr>
            <w:pStyle w:val="TOC2"/>
            <w:tabs>
              <w:tab w:val="right" w:leader="dot" w:pos="9350"/>
            </w:tabs>
            <w:rPr>
              <w:noProof/>
              <w:lang w:eastAsia="en-US"/>
            </w:rPr>
          </w:pPr>
          <w:hyperlink w:anchor="_Toc498549642" w:history="1">
            <w:r w:rsidRPr="00FF42B2">
              <w:rPr>
                <w:rStyle w:val="Hyperlink"/>
                <w:noProof/>
              </w:rPr>
              <w:t>#Time Series of Sales (Spend) of Retail chain</w:t>
            </w:r>
            <w:r>
              <w:rPr>
                <w:noProof/>
                <w:webHidden/>
              </w:rPr>
              <w:tab/>
            </w:r>
            <w:r>
              <w:rPr>
                <w:noProof/>
                <w:webHidden/>
              </w:rPr>
              <w:fldChar w:fldCharType="begin"/>
            </w:r>
            <w:r>
              <w:rPr>
                <w:noProof/>
                <w:webHidden/>
              </w:rPr>
              <w:instrText xml:space="preserve"> PAGEREF _Toc498549642 \h </w:instrText>
            </w:r>
            <w:r>
              <w:rPr>
                <w:noProof/>
                <w:webHidden/>
              </w:rPr>
            </w:r>
            <w:r>
              <w:rPr>
                <w:noProof/>
                <w:webHidden/>
              </w:rPr>
              <w:fldChar w:fldCharType="separate"/>
            </w:r>
            <w:r>
              <w:rPr>
                <w:noProof/>
                <w:webHidden/>
              </w:rPr>
              <w:t>36</w:t>
            </w:r>
            <w:r>
              <w:rPr>
                <w:noProof/>
                <w:webHidden/>
              </w:rPr>
              <w:fldChar w:fldCharType="end"/>
            </w:r>
          </w:hyperlink>
        </w:p>
        <w:p w:rsidR="0051588A" w:rsidRDefault="0051588A">
          <w:pPr>
            <w:pStyle w:val="TOC2"/>
            <w:tabs>
              <w:tab w:val="right" w:leader="dot" w:pos="9350"/>
            </w:tabs>
            <w:rPr>
              <w:noProof/>
              <w:lang w:eastAsia="en-US"/>
            </w:rPr>
          </w:pPr>
          <w:hyperlink w:anchor="_Toc498549643" w:history="1">
            <w:r w:rsidRPr="00FF42B2">
              <w:rPr>
                <w:rStyle w:val="Hyperlink"/>
                <w:noProof/>
              </w:rPr>
              <w:t># Differenced Series &amp; Autocorrelation</w:t>
            </w:r>
            <w:r>
              <w:rPr>
                <w:noProof/>
                <w:webHidden/>
              </w:rPr>
              <w:tab/>
            </w:r>
            <w:r>
              <w:rPr>
                <w:noProof/>
                <w:webHidden/>
              </w:rPr>
              <w:fldChar w:fldCharType="begin"/>
            </w:r>
            <w:r>
              <w:rPr>
                <w:noProof/>
                <w:webHidden/>
              </w:rPr>
              <w:instrText xml:space="preserve"> PAGEREF _Toc498549643 \h </w:instrText>
            </w:r>
            <w:r>
              <w:rPr>
                <w:noProof/>
                <w:webHidden/>
              </w:rPr>
            </w:r>
            <w:r>
              <w:rPr>
                <w:noProof/>
                <w:webHidden/>
              </w:rPr>
              <w:fldChar w:fldCharType="separate"/>
            </w:r>
            <w:r>
              <w:rPr>
                <w:noProof/>
                <w:webHidden/>
              </w:rPr>
              <w:t>36</w:t>
            </w:r>
            <w:r>
              <w:rPr>
                <w:noProof/>
                <w:webHidden/>
              </w:rPr>
              <w:fldChar w:fldCharType="end"/>
            </w:r>
          </w:hyperlink>
        </w:p>
        <w:p w:rsidR="0051588A" w:rsidRDefault="0051588A">
          <w:pPr>
            <w:pStyle w:val="TOC2"/>
            <w:tabs>
              <w:tab w:val="right" w:leader="dot" w:pos="9350"/>
            </w:tabs>
            <w:rPr>
              <w:noProof/>
              <w:lang w:eastAsia="en-US"/>
            </w:rPr>
          </w:pPr>
          <w:hyperlink w:anchor="_Toc498549644" w:history="1">
            <w:r w:rsidRPr="00FF42B2">
              <w:rPr>
                <w:rStyle w:val="Hyperlink"/>
                <w:noProof/>
              </w:rPr>
              <w:t># Anova for Display and Sales</w:t>
            </w:r>
            <w:r>
              <w:rPr>
                <w:noProof/>
                <w:webHidden/>
              </w:rPr>
              <w:tab/>
            </w:r>
            <w:r>
              <w:rPr>
                <w:noProof/>
                <w:webHidden/>
              </w:rPr>
              <w:fldChar w:fldCharType="begin"/>
            </w:r>
            <w:r>
              <w:rPr>
                <w:noProof/>
                <w:webHidden/>
              </w:rPr>
              <w:instrText xml:space="preserve"> PAGEREF _Toc498549644 \h </w:instrText>
            </w:r>
            <w:r>
              <w:rPr>
                <w:noProof/>
                <w:webHidden/>
              </w:rPr>
            </w:r>
            <w:r>
              <w:rPr>
                <w:noProof/>
                <w:webHidden/>
              </w:rPr>
              <w:fldChar w:fldCharType="separate"/>
            </w:r>
            <w:r>
              <w:rPr>
                <w:noProof/>
                <w:webHidden/>
              </w:rPr>
              <w:t>37</w:t>
            </w:r>
            <w:r>
              <w:rPr>
                <w:noProof/>
                <w:webHidden/>
              </w:rPr>
              <w:fldChar w:fldCharType="end"/>
            </w:r>
          </w:hyperlink>
        </w:p>
        <w:p w:rsidR="0051588A" w:rsidRDefault="0051588A">
          <w:pPr>
            <w:pStyle w:val="TOC2"/>
            <w:tabs>
              <w:tab w:val="right" w:leader="dot" w:pos="9350"/>
            </w:tabs>
            <w:rPr>
              <w:noProof/>
              <w:lang w:eastAsia="en-US"/>
            </w:rPr>
          </w:pPr>
          <w:hyperlink w:anchor="_Toc498549645" w:history="1">
            <w:r w:rsidRPr="00FF42B2">
              <w:rPr>
                <w:rStyle w:val="Hyperlink"/>
                <w:noProof/>
              </w:rPr>
              <w:t>#Choosing Forecasting model~ Predict next 8 future values</w:t>
            </w:r>
            <w:r>
              <w:rPr>
                <w:noProof/>
                <w:webHidden/>
              </w:rPr>
              <w:tab/>
            </w:r>
            <w:r>
              <w:rPr>
                <w:noProof/>
                <w:webHidden/>
              </w:rPr>
              <w:fldChar w:fldCharType="begin"/>
            </w:r>
            <w:r>
              <w:rPr>
                <w:noProof/>
                <w:webHidden/>
              </w:rPr>
              <w:instrText xml:space="preserve"> PAGEREF _Toc498549645 \h </w:instrText>
            </w:r>
            <w:r>
              <w:rPr>
                <w:noProof/>
                <w:webHidden/>
              </w:rPr>
            </w:r>
            <w:r>
              <w:rPr>
                <w:noProof/>
                <w:webHidden/>
              </w:rPr>
              <w:fldChar w:fldCharType="separate"/>
            </w:r>
            <w:r>
              <w:rPr>
                <w:noProof/>
                <w:webHidden/>
              </w:rPr>
              <w:t>37</w:t>
            </w:r>
            <w:r>
              <w:rPr>
                <w:noProof/>
                <w:webHidden/>
              </w:rPr>
              <w:fldChar w:fldCharType="end"/>
            </w:r>
          </w:hyperlink>
        </w:p>
        <w:p w:rsidR="0051588A" w:rsidRDefault="0051588A">
          <w:pPr>
            <w:pStyle w:val="TOC3"/>
            <w:tabs>
              <w:tab w:val="right" w:leader="dot" w:pos="9350"/>
            </w:tabs>
            <w:rPr>
              <w:noProof/>
              <w:lang w:eastAsia="en-US"/>
            </w:rPr>
          </w:pPr>
          <w:hyperlink w:anchor="_Toc498549646" w:history="1">
            <w:r w:rsidRPr="00FF42B2">
              <w:rPr>
                <w:rStyle w:val="Hyperlink"/>
                <w:noProof/>
              </w:rPr>
              <w:t>#Exponential model</w:t>
            </w:r>
            <w:r>
              <w:rPr>
                <w:noProof/>
                <w:webHidden/>
              </w:rPr>
              <w:tab/>
            </w:r>
            <w:r>
              <w:rPr>
                <w:noProof/>
                <w:webHidden/>
              </w:rPr>
              <w:fldChar w:fldCharType="begin"/>
            </w:r>
            <w:r>
              <w:rPr>
                <w:noProof/>
                <w:webHidden/>
              </w:rPr>
              <w:instrText xml:space="preserve"> PAGEREF _Toc498549646 \h </w:instrText>
            </w:r>
            <w:r>
              <w:rPr>
                <w:noProof/>
                <w:webHidden/>
              </w:rPr>
            </w:r>
            <w:r>
              <w:rPr>
                <w:noProof/>
                <w:webHidden/>
              </w:rPr>
              <w:fldChar w:fldCharType="separate"/>
            </w:r>
            <w:r>
              <w:rPr>
                <w:noProof/>
                <w:webHidden/>
              </w:rPr>
              <w:t>37</w:t>
            </w:r>
            <w:r>
              <w:rPr>
                <w:noProof/>
                <w:webHidden/>
              </w:rPr>
              <w:fldChar w:fldCharType="end"/>
            </w:r>
          </w:hyperlink>
        </w:p>
        <w:p w:rsidR="0051588A" w:rsidRDefault="0051588A">
          <w:pPr>
            <w:pStyle w:val="TOC3"/>
            <w:tabs>
              <w:tab w:val="right" w:leader="dot" w:pos="9350"/>
            </w:tabs>
            <w:rPr>
              <w:noProof/>
              <w:lang w:eastAsia="en-US"/>
            </w:rPr>
          </w:pPr>
          <w:hyperlink w:anchor="_Toc498549647" w:history="1">
            <w:r w:rsidRPr="00FF42B2">
              <w:rPr>
                <w:rStyle w:val="Hyperlink"/>
                <w:noProof/>
              </w:rPr>
              <w:t>#Holt-Winters Model - Tuned with R code</w:t>
            </w:r>
            <w:r>
              <w:rPr>
                <w:noProof/>
                <w:webHidden/>
              </w:rPr>
              <w:tab/>
            </w:r>
            <w:r>
              <w:rPr>
                <w:noProof/>
                <w:webHidden/>
              </w:rPr>
              <w:fldChar w:fldCharType="begin"/>
            </w:r>
            <w:r>
              <w:rPr>
                <w:noProof/>
                <w:webHidden/>
              </w:rPr>
              <w:instrText xml:space="preserve"> PAGEREF _Toc498549647 \h </w:instrText>
            </w:r>
            <w:r>
              <w:rPr>
                <w:noProof/>
                <w:webHidden/>
              </w:rPr>
            </w:r>
            <w:r>
              <w:rPr>
                <w:noProof/>
                <w:webHidden/>
              </w:rPr>
              <w:fldChar w:fldCharType="separate"/>
            </w:r>
            <w:r>
              <w:rPr>
                <w:noProof/>
                <w:webHidden/>
              </w:rPr>
              <w:t>37</w:t>
            </w:r>
            <w:r>
              <w:rPr>
                <w:noProof/>
                <w:webHidden/>
              </w:rPr>
              <w:fldChar w:fldCharType="end"/>
            </w:r>
          </w:hyperlink>
        </w:p>
        <w:p w:rsidR="0051588A" w:rsidRDefault="0051588A">
          <w:pPr>
            <w:pStyle w:val="TOC3"/>
            <w:tabs>
              <w:tab w:val="right" w:leader="dot" w:pos="9350"/>
            </w:tabs>
            <w:rPr>
              <w:noProof/>
              <w:lang w:eastAsia="en-US"/>
            </w:rPr>
          </w:pPr>
          <w:hyperlink w:anchor="_Toc498549648" w:history="1">
            <w:r w:rsidRPr="00FF42B2">
              <w:rPr>
                <w:rStyle w:val="Hyperlink"/>
                <w:noProof/>
              </w:rPr>
              <w:t>#Tuning model</w:t>
            </w:r>
            <w:r>
              <w:rPr>
                <w:noProof/>
                <w:webHidden/>
              </w:rPr>
              <w:tab/>
            </w:r>
            <w:r>
              <w:rPr>
                <w:noProof/>
                <w:webHidden/>
              </w:rPr>
              <w:fldChar w:fldCharType="begin"/>
            </w:r>
            <w:r>
              <w:rPr>
                <w:noProof/>
                <w:webHidden/>
              </w:rPr>
              <w:instrText xml:space="preserve"> PAGEREF _Toc498549648 \h </w:instrText>
            </w:r>
            <w:r>
              <w:rPr>
                <w:noProof/>
                <w:webHidden/>
              </w:rPr>
            </w:r>
            <w:r>
              <w:rPr>
                <w:noProof/>
                <w:webHidden/>
              </w:rPr>
              <w:fldChar w:fldCharType="separate"/>
            </w:r>
            <w:r>
              <w:rPr>
                <w:noProof/>
                <w:webHidden/>
              </w:rPr>
              <w:t>37</w:t>
            </w:r>
            <w:r>
              <w:rPr>
                <w:noProof/>
                <w:webHidden/>
              </w:rPr>
              <w:fldChar w:fldCharType="end"/>
            </w:r>
          </w:hyperlink>
        </w:p>
        <w:p w:rsidR="0051588A" w:rsidRDefault="0051588A">
          <w:pPr>
            <w:pStyle w:val="TOC3"/>
            <w:tabs>
              <w:tab w:val="right" w:leader="dot" w:pos="9350"/>
            </w:tabs>
            <w:rPr>
              <w:noProof/>
              <w:lang w:eastAsia="en-US"/>
            </w:rPr>
          </w:pPr>
          <w:hyperlink w:anchor="_Toc498549649" w:history="1">
            <w:r w:rsidRPr="00FF42B2">
              <w:rPr>
                <w:rStyle w:val="Hyperlink"/>
                <w:noProof/>
              </w:rPr>
              <w:t>#Holt Winter's Forecast</w:t>
            </w:r>
            <w:r>
              <w:rPr>
                <w:noProof/>
                <w:webHidden/>
              </w:rPr>
              <w:tab/>
            </w:r>
            <w:r>
              <w:rPr>
                <w:noProof/>
                <w:webHidden/>
              </w:rPr>
              <w:fldChar w:fldCharType="begin"/>
            </w:r>
            <w:r>
              <w:rPr>
                <w:noProof/>
                <w:webHidden/>
              </w:rPr>
              <w:instrText xml:space="preserve"> PAGEREF _Toc498549649 \h </w:instrText>
            </w:r>
            <w:r>
              <w:rPr>
                <w:noProof/>
                <w:webHidden/>
              </w:rPr>
            </w:r>
            <w:r>
              <w:rPr>
                <w:noProof/>
                <w:webHidden/>
              </w:rPr>
              <w:fldChar w:fldCharType="separate"/>
            </w:r>
            <w:r>
              <w:rPr>
                <w:noProof/>
                <w:webHidden/>
              </w:rPr>
              <w:t>38</w:t>
            </w:r>
            <w:r>
              <w:rPr>
                <w:noProof/>
                <w:webHidden/>
              </w:rPr>
              <w:fldChar w:fldCharType="end"/>
            </w:r>
          </w:hyperlink>
        </w:p>
        <w:p w:rsidR="0051588A" w:rsidRDefault="0051588A">
          <w:pPr>
            <w:pStyle w:val="TOC3"/>
            <w:tabs>
              <w:tab w:val="right" w:leader="dot" w:pos="9350"/>
            </w:tabs>
            <w:rPr>
              <w:noProof/>
              <w:lang w:eastAsia="en-US"/>
            </w:rPr>
          </w:pPr>
          <w:hyperlink w:anchor="_Toc498549650" w:history="1">
            <w:r w:rsidRPr="00FF42B2">
              <w:rPr>
                <w:rStyle w:val="Hyperlink"/>
                <w:noProof/>
              </w:rPr>
              <w:t>#Arima Model</w:t>
            </w:r>
            <w:r>
              <w:rPr>
                <w:noProof/>
                <w:webHidden/>
              </w:rPr>
              <w:tab/>
            </w:r>
            <w:r>
              <w:rPr>
                <w:noProof/>
                <w:webHidden/>
              </w:rPr>
              <w:fldChar w:fldCharType="begin"/>
            </w:r>
            <w:r>
              <w:rPr>
                <w:noProof/>
                <w:webHidden/>
              </w:rPr>
              <w:instrText xml:space="preserve"> PAGEREF _Toc498549650 \h </w:instrText>
            </w:r>
            <w:r>
              <w:rPr>
                <w:noProof/>
                <w:webHidden/>
              </w:rPr>
            </w:r>
            <w:r>
              <w:rPr>
                <w:noProof/>
                <w:webHidden/>
              </w:rPr>
              <w:fldChar w:fldCharType="separate"/>
            </w:r>
            <w:r>
              <w:rPr>
                <w:noProof/>
                <w:webHidden/>
              </w:rPr>
              <w:t>38</w:t>
            </w:r>
            <w:r>
              <w:rPr>
                <w:noProof/>
                <w:webHidden/>
              </w:rPr>
              <w:fldChar w:fldCharType="end"/>
            </w:r>
          </w:hyperlink>
        </w:p>
        <w:p w:rsidR="0051588A" w:rsidRDefault="0051588A">
          <w:pPr>
            <w:pStyle w:val="TOC3"/>
            <w:tabs>
              <w:tab w:val="right" w:leader="dot" w:pos="9350"/>
            </w:tabs>
            <w:rPr>
              <w:noProof/>
              <w:lang w:eastAsia="en-US"/>
            </w:rPr>
          </w:pPr>
          <w:hyperlink w:anchor="_Toc498549651" w:history="1">
            <w:r w:rsidRPr="00FF42B2">
              <w:rPr>
                <w:rStyle w:val="Hyperlink"/>
                <w:noProof/>
              </w:rPr>
              <w:t>#TbATS Model</w:t>
            </w:r>
            <w:r>
              <w:rPr>
                <w:noProof/>
                <w:webHidden/>
              </w:rPr>
              <w:tab/>
            </w:r>
            <w:r>
              <w:rPr>
                <w:noProof/>
                <w:webHidden/>
              </w:rPr>
              <w:fldChar w:fldCharType="begin"/>
            </w:r>
            <w:r>
              <w:rPr>
                <w:noProof/>
                <w:webHidden/>
              </w:rPr>
              <w:instrText xml:space="preserve"> PAGEREF _Toc498549651 \h </w:instrText>
            </w:r>
            <w:r>
              <w:rPr>
                <w:noProof/>
                <w:webHidden/>
              </w:rPr>
            </w:r>
            <w:r>
              <w:rPr>
                <w:noProof/>
                <w:webHidden/>
              </w:rPr>
              <w:fldChar w:fldCharType="separate"/>
            </w:r>
            <w:r>
              <w:rPr>
                <w:noProof/>
                <w:webHidden/>
              </w:rPr>
              <w:t>38</w:t>
            </w:r>
            <w:r>
              <w:rPr>
                <w:noProof/>
                <w:webHidden/>
              </w:rPr>
              <w:fldChar w:fldCharType="end"/>
            </w:r>
          </w:hyperlink>
        </w:p>
        <w:p w:rsidR="0051588A" w:rsidRDefault="0051588A">
          <w:pPr>
            <w:pStyle w:val="TOC3"/>
            <w:tabs>
              <w:tab w:val="right" w:leader="dot" w:pos="9350"/>
            </w:tabs>
            <w:rPr>
              <w:noProof/>
              <w:lang w:eastAsia="en-US"/>
            </w:rPr>
          </w:pPr>
          <w:hyperlink w:anchor="_Toc498549652" w:history="1">
            <w:r w:rsidRPr="00FF42B2">
              <w:rPr>
                <w:rStyle w:val="Hyperlink"/>
                <w:noProof/>
              </w:rPr>
              <w:t>#NNETS Model</w:t>
            </w:r>
            <w:r>
              <w:rPr>
                <w:noProof/>
                <w:webHidden/>
              </w:rPr>
              <w:tab/>
            </w:r>
            <w:r>
              <w:rPr>
                <w:noProof/>
                <w:webHidden/>
              </w:rPr>
              <w:fldChar w:fldCharType="begin"/>
            </w:r>
            <w:r>
              <w:rPr>
                <w:noProof/>
                <w:webHidden/>
              </w:rPr>
              <w:instrText xml:space="preserve"> PAGEREF _Toc498549652 \h </w:instrText>
            </w:r>
            <w:r>
              <w:rPr>
                <w:noProof/>
                <w:webHidden/>
              </w:rPr>
            </w:r>
            <w:r>
              <w:rPr>
                <w:noProof/>
                <w:webHidden/>
              </w:rPr>
              <w:fldChar w:fldCharType="separate"/>
            </w:r>
            <w:r>
              <w:rPr>
                <w:noProof/>
                <w:webHidden/>
              </w:rPr>
              <w:t>38</w:t>
            </w:r>
            <w:r>
              <w:rPr>
                <w:noProof/>
                <w:webHidden/>
              </w:rPr>
              <w:fldChar w:fldCharType="end"/>
            </w:r>
          </w:hyperlink>
        </w:p>
        <w:p w:rsidR="0051588A" w:rsidRDefault="0051588A">
          <w:pPr>
            <w:pStyle w:val="TOC3"/>
            <w:tabs>
              <w:tab w:val="right" w:leader="dot" w:pos="9350"/>
            </w:tabs>
            <w:rPr>
              <w:noProof/>
              <w:lang w:eastAsia="en-US"/>
            </w:rPr>
          </w:pPr>
          <w:hyperlink w:anchor="_Toc498549653" w:history="1">
            <w:r w:rsidRPr="00FF42B2">
              <w:rPr>
                <w:rStyle w:val="Hyperlink"/>
                <w:noProof/>
              </w:rPr>
              <w:t># Building the Rawdata frame - complete data</w:t>
            </w:r>
            <w:r>
              <w:rPr>
                <w:noProof/>
                <w:webHidden/>
              </w:rPr>
              <w:tab/>
            </w:r>
            <w:r>
              <w:rPr>
                <w:noProof/>
                <w:webHidden/>
              </w:rPr>
              <w:fldChar w:fldCharType="begin"/>
            </w:r>
            <w:r>
              <w:rPr>
                <w:noProof/>
                <w:webHidden/>
              </w:rPr>
              <w:instrText xml:space="preserve"> PAGEREF _Toc498549653 \h </w:instrText>
            </w:r>
            <w:r>
              <w:rPr>
                <w:noProof/>
                <w:webHidden/>
              </w:rPr>
            </w:r>
            <w:r>
              <w:rPr>
                <w:noProof/>
                <w:webHidden/>
              </w:rPr>
              <w:fldChar w:fldCharType="separate"/>
            </w:r>
            <w:r>
              <w:rPr>
                <w:noProof/>
                <w:webHidden/>
              </w:rPr>
              <w:t>39</w:t>
            </w:r>
            <w:r>
              <w:rPr>
                <w:noProof/>
                <w:webHidden/>
              </w:rPr>
              <w:fldChar w:fldCharType="end"/>
            </w:r>
          </w:hyperlink>
        </w:p>
        <w:p w:rsidR="0051588A" w:rsidRDefault="0051588A">
          <w:pPr>
            <w:pStyle w:val="TOC3"/>
            <w:tabs>
              <w:tab w:val="right" w:leader="dot" w:pos="9350"/>
            </w:tabs>
            <w:rPr>
              <w:noProof/>
              <w:lang w:eastAsia="en-US"/>
            </w:rPr>
          </w:pPr>
          <w:hyperlink w:anchor="_Toc498549654" w:history="1">
            <w:r w:rsidRPr="00FF42B2">
              <w:rPr>
                <w:rStyle w:val="Hyperlink"/>
                <w:noProof/>
              </w:rPr>
              <w:t># Forecast of the next 12 Weeks overall Spends for the company</w:t>
            </w:r>
            <w:r>
              <w:rPr>
                <w:noProof/>
                <w:webHidden/>
              </w:rPr>
              <w:tab/>
            </w:r>
            <w:r>
              <w:rPr>
                <w:noProof/>
                <w:webHidden/>
              </w:rPr>
              <w:fldChar w:fldCharType="begin"/>
            </w:r>
            <w:r>
              <w:rPr>
                <w:noProof/>
                <w:webHidden/>
              </w:rPr>
              <w:instrText xml:space="preserve"> PAGEREF _Toc498549654 \h </w:instrText>
            </w:r>
            <w:r>
              <w:rPr>
                <w:noProof/>
                <w:webHidden/>
              </w:rPr>
            </w:r>
            <w:r>
              <w:rPr>
                <w:noProof/>
                <w:webHidden/>
              </w:rPr>
              <w:fldChar w:fldCharType="separate"/>
            </w:r>
            <w:r>
              <w:rPr>
                <w:noProof/>
                <w:webHidden/>
              </w:rPr>
              <w:t>39</w:t>
            </w:r>
            <w:r>
              <w:rPr>
                <w:noProof/>
                <w:webHidden/>
              </w:rPr>
              <w:fldChar w:fldCharType="end"/>
            </w:r>
          </w:hyperlink>
        </w:p>
        <w:p w:rsidR="0051588A" w:rsidRDefault="0051588A">
          <w:pPr>
            <w:pStyle w:val="TOC3"/>
            <w:tabs>
              <w:tab w:val="right" w:leader="dot" w:pos="9350"/>
            </w:tabs>
            <w:rPr>
              <w:noProof/>
              <w:lang w:eastAsia="en-US"/>
            </w:rPr>
          </w:pPr>
          <w:hyperlink w:anchor="_Toc498549655" w:history="1">
            <w:r w:rsidRPr="00FF42B2">
              <w:rPr>
                <w:rStyle w:val="Hyperlink"/>
                <w:noProof/>
              </w:rPr>
              <w:t># reading spend data as TimeSeries</w:t>
            </w:r>
            <w:r>
              <w:rPr>
                <w:noProof/>
                <w:webHidden/>
              </w:rPr>
              <w:tab/>
            </w:r>
            <w:r>
              <w:rPr>
                <w:noProof/>
                <w:webHidden/>
              </w:rPr>
              <w:fldChar w:fldCharType="begin"/>
            </w:r>
            <w:r>
              <w:rPr>
                <w:noProof/>
                <w:webHidden/>
              </w:rPr>
              <w:instrText xml:space="preserve"> PAGEREF _Toc498549655 \h </w:instrText>
            </w:r>
            <w:r>
              <w:rPr>
                <w:noProof/>
                <w:webHidden/>
              </w:rPr>
            </w:r>
            <w:r>
              <w:rPr>
                <w:noProof/>
                <w:webHidden/>
              </w:rPr>
              <w:fldChar w:fldCharType="separate"/>
            </w:r>
            <w:r>
              <w:rPr>
                <w:noProof/>
                <w:webHidden/>
              </w:rPr>
              <w:t>39</w:t>
            </w:r>
            <w:r>
              <w:rPr>
                <w:noProof/>
                <w:webHidden/>
              </w:rPr>
              <w:fldChar w:fldCharType="end"/>
            </w:r>
          </w:hyperlink>
        </w:p>
        <w:p w:rsidR="0051588A" w:rsidRDefault="0051588A">
          <w:pPr>
            <w:pStyle w:val="TOC3"/>
            <w:tabs>
              <w:tab w:val="right" w:leader="dot" w:pos="9350"/>
            </w:tabs>
            <w:rPr>
              <w:noProof/>
              <w:lang w:eastAsia="en-US"/>
            </w:rPr>
          </w:pPr>
          <w:hyperlink w:anchor="_Toc498549656" w:history="1">
            <w:r w:rsidRPr="00FF42B2">
              <w:rPr>
                <w:rStyle w:val="Hyperlink"/>
                <w:noProof/>
              </w:rPr>
              <w:t># model implementation</w:t>
            </w:r>
            <w:r>
              <w:rPr>
                <w:noProof/>
                <w:webHidden/>
              </w:rPr>
              <w:tab/>
            </w:r>
            <w:r>
              <w:rPr>
                <w:noProof/>
                <w:webHidden/>
              </w:rPr>
              <w:fldChar w:fldCharType="begin"/>
            </w:r>
            <w:r>
              <w:rPr>
                <w:noProof/>
                <w:webHidden/>
              </w:rPr>
              <w:instrText xml:space="preserve"> PAGEREF _Toc498549656 \h </w:instrText>
            </w:r>
            <w:r>
              <w:rPr>
                <w:noProof/>
                <w:webHidden/>
              </w:rPr>
            </w:r>
            <w:r>
              <w:rPr>
                <w:noProof/>
                <w:webHidden/>
              </w:rPr>
              <w:fldChar w:fldCharType="separate"/>
            </w:r>
            <w:r>
              <w:rPr>
                <w:noProof/>
                <w:webHidden/>
              </w:rPr>
              <w:t>39</w:t>
            </w:r>
            <w:r>
              <w:rPr>
                <w:noProof/>
                <w:webHidden/>
              </w:rPr>
              <w:fldChar w:fldCharType="end"/>
            </w:r>
          </w:hyperlink>
        </w:p>
        <w:p w:rsidR="0051588A" w:rsidRDefault="0051588A">
          <w:pPr>
            <w:pStyle w:val="TOC3"/>
            <w:tabs>
              <w:tab w:val="right" w:leader="dot" w:pos="9350"/>
            </w:tabs>
            <w:rPr>
              <w:noProof/>
              <w:lang w:eastAsia="en-US"/>
            </w:rPr>
          </w:pPr>
          <w:hyperlink w:anchor="_Toc498549657" w:history="1">
            <w:r w:rsidRPr="00FF42B2">
              <w:rPr>
                <w:rStyle w:val="Hyperlink"/>
                <w:noProof/>
              </w:rPr>
              <w:t># Checking for missing values - 3 fields have missing data</w:t>
            </w:r>
            <w:r>
              <w:rPr>
                <w:noProof/>
                <w:webHidden/>
              </w:rPr>
              <w:tab/>
            </w:r>
            <w:r>
              <w:rPr>
                <w:noProof/>
                <w:webHidden/>
              </w:rPr>
              <w:fldChar w:fldCharType="begin"/>
            </w:r>
            <w:r>
              <w:rPr>
                <w:noProof/>
                <w:webHidden/>
              </w:rPr>
              <w:instrText xml:space="preserve"> PAGEREF _Toc498549657 \h </w:instrText>
            </w:r>
            <w:r>
              <w:rPr>
                <w:noProof/>
                <w:webHidden/>
              </w:rPr>
            </w:r>
            <w:r>
              <w:rPr>
                <w:noProof/>
                <w:webHidden/>
              </w:rPr>
              <w:fldChar w:fldCharType="separate"/>
            </w:r>
            <w:r>
              <w:rPr>
                <w:noProof/>
                <w:webHidden/>
              </w:rPr>
              <w:t>40</w:t>
            </w:r>
            <w:r>
              <w:rPr>
                <w:noProof/>
                <w:webHidden/>
              </w:rPr>
              <w:fldChar w:fldCharType="end"/>
            </w:r>
          </w:hyperlink>
        </w:p>
        <w:p w:rsidR="0051588A" w:rsidRDefault="0051588A">
          <w:pPr>
            <w:pStyle w:val="TOC3"/>
            <w:tabs>
              <w:tab w:val="right" w:leader="dot" w:pos="9350"/>
            </w:tabs>
            <w:rPr>
              <w:noProof/>
              <w:lang w:eastAsia="en-US"/>
            </w:rPr>
          </w:pPr>
          <w:hyperlink w:anchor="_Toc498549658" w:history="1">
            <w:r w:rsidRPr="00FF42B2">
              <w:rPr>
                <w:rStyle w:val="Hyperlink"/>
                <w:noProof/>
              </w:rPr>
              <w:t># Fixing 1.1 BasePrice - replace with the weekly product average spend</w:t>
            </w:r>
            <w:r>
              <w:rPr>
                <w:noProof/>
                <w:webHidden/>
              </w:rPr>
              <w:tab/>
            </w:r>
            <w:r>
              <w:rPr>
                <w:noProof/>
                <w:webHidden/>
              </w:rPr>
              <w:fldChar w:fldCharType="begin"/>
            </w:r>
            <w:r>
              <w:rPr>
                <w:noProof/>
                <w:webHidden/>
              </w:rPr>
              <w:instrText xml:space="preserve"> PAGEREF _Toc498549658 \h </w:instrText>
            </w:r>
            <w:r>
              <w:rPr>
                <w:noProof/>
                <w:webHidden/>
              </w:rPr>
            </w:r>
            <w:r>
              <w:rPr>
                <w:noProof/>
                <w:webHidden/>
              </w:rPr>
              <w:fldChar w:fldCharType="separate"/>
            </w:r>
            <w:r>
              <w:rPr>
                <w:noProof/>
                <w:webHidden/>
              </w:rPr>
              <w:t>40</w:t>
            </w:r>
            <w:r>
              <w:rPr>
                <w:noProof/>
                <w:webHidden/>
              </w:rPr>
              <w:fldChar w:fldCharType="end"/>
            </w:r>
          </w:hyperlink>
        </w:p>
        <w:p w:rsidR="0051588A" w:rsidRDefault="0051588A">
          <w:pPr>
            <w:pStyle w:val="TOC3"/>
            <w:tabs>
              <w:tab w:val="right" w:leader="dot" w:pos="9350"/>
            </w:tabs>
            <w:rPr>
              <w:noProof/>
              <w:lang w:eastAsia="en-US"/>
            </w:rPr>
          </w:pPr>
          <w:hyperlink w:anchor="_Toc498549659" w:history="1">
            <w:r w:rsidRPr="00FF42B2">
              <w:rPr>
                <w:rStyle w:val="Hyperlink"/>
                <w:noProof/>
              </w:rPr>
              <w:t># Fixing 1.2 Price: replace by the weekly product average spend</w:t>
            </w:r>
            <w:r>
              <w:rPr>
                <w:noProof/>
                <w:webHidden/>
              </w:rPr>
              <w:tab/>
            </w:r>
            <w:r>
              <w:rPr>
                <w:noProof/>
                <w:webHidden/>
              </w:rPr>
              <w:fldChar w:fldCharType="begin"/>
            </w:r>
            <w:r>
              <w:rPr>
                <w:noProof/>
                <w:webHidden/>
              </w:rPr>
              <w:instrText xml:space="preserve"> PAGEREF _Toc498549659 \h </w:instrText>
            </w:r>
            <w:r>
              <w:rPr>
                <w:noProof/>
                <w:webHidden/>
              </w:rPr>
            </w:r>
            <w:r>
              <w:rPr>
                <w:noProof/>
                <w:webHidden/>
              </w:rPr>
              <w:fldChar w:fldCharType="separate"/>
            </w:r>
            <w:r>
              <w:rPr>
                <w:noProof/>
                <w:webHidden/>
              </w:rPr>
              <w:t>40</w:t>
            </w:r>
            <w:r>
              <w:rPr>
                <w:noProof/>
                <w:webHidden/>
              </w:rPr>
              <w:fldChar w:fldCharType="end"/>
            </w:r>
          </w:hyperlink>
        </w:p>
        <w:p w:rsidR="0051588A" w:rsidRDefault="0051588A">
          <w:pPr>
            <w:pStyle w:val="TOC3"/>
            <w:tabs>
              <w:tab w:val="right" w:leader="dot" w:pos="9350"/>
            </w:tabs>
            <w:rPr>
              <w:noProof/>
              <w:lang w:eastAsia="en-US"/>
            </w:rPr>
          </w:pPr>
          <w:hyperlink w:anchor="_Toc498549660" w:history="1">
            <w:r w:rsidRPr="00FF42B2">
              <w:rPr>
                <w:rStyle w:val="Hyperlink"/>
                <w:noProof/>
              </w:rPr>
              <w:t># Creating Discount based features &amp; Modifying Volume units</w:t>
            </w:r>
            <w:r>
              <w:rPr>
                <w:noProof/>
                <w:webHidden/>
              </w:rPr>
              <w:tab/>
            </w:r>
            <w:r>
              <w:rPr>
                <w:noProof/>
                <w:webHidden/>
              </w:rPr>
              <w:fldChar w:fldCharType="begin"/>
            </w:r>
            <w:r>
              <w:rPr>
                <w:noProof/>
                <w:webHidden/>
              </w:rPr>
              <w:instrText xml:space="preserve"> PAGEREF _Toc498549660 \h </w:instrText>
            </w:r>
            <w:r>
              <w:rPr>
                <w:noProof/>
                <w:webHidden/>
              </w:rPr>
            </w:r>
            <w:r>
              <w:rPr>
                <w:noProof/>
                <w:webHidden/>
              </w:rPr>
              <w:fldChar w:fldCharType="separate"/>
            </w:r>
            <w:r>
              <w:rPr>
                <w:noProof/>
                <w:webHidden/>
              </w:rPr>
              <w:t>41</w:t>
            </w:r>
            <w:r>
              <w:rPr>
                <w:noProof/>
                <w:webHidden/>
              </w:rPr>
              <w:fldChar w:fldCharType="end"/>
            </w:r>
          </w:hyperlink>
        </w:p>
        <w:p w:rsidR="0051588A" w:rsidRDefault="0051588A">
          <w:pPr>
            <w:pStyle w:val="TOC3"/>
            <w:tabs>
              <w:tab w:val="right" w:leader="dot" w:pos="9350"/>
            </w:tabs>
            <w:rPr>
              <w:noProof/>
              <w:lang w:eastAsia="en-US"/>
            </w:rPr>
          </w:pPr>
          <w:hyperlink w:anchor="_Toc498549661" w:history="1">
            <w:r w:rsidRPr="00FF42B2">
              <w:rPr>
                <w:rStyle w:val="Hyperlink"/>
                <w:noProof/>
              </w:rPr>
              <w:t># re-defining features as factors</w:t>
            </w:r>
            <w:r>
              <w:rPr>
                <w:noProof/>
                <w:webHidden/>
              </w:rPr>
              <w:tab/>
            </w:r>
            <w:r>
              <w:rPr>
                <w:noProof/>
                <w:webHidden/>
              </w:rPr>
              <w:fldChar w:fldCharType="begin"/>
            </w:r>
            <w:r>
              <w:rPr>
                <w:noProof/>
                <w:webHidden/>
              </w:rPr>
              <w:instrText xml:space="preserve"> PAGEREF _Toc498549661 \h </w:instrText>
            </w:r>
            <w:r>
              <w:rPr>
                <w:noProof/>
                <w:webHidden/>
              </w:rPr>
            </w:r>
            <w:r>
              <w:rPr>
                <w:noProof/>
                <w:webHidden/>
              </w:rPr>
              <w:fldChar w:fldCharType="separate"/>
            </w:r>
            <w:r>
              <w:rPr>
                <w:noProof/>
                <w:webHidden/>
              </w:rPr>
              <w:t>41</w:t>
            </w:r>
            <w:r>
              <w:rPr>
                <w:noProof/>
                <w:webHidden/>
              </w:rPr>
              <w:fldChar w:fldCharType="end"/>
            </w:r>
          </w:hyperlink>
        </w:p>
        <w:p w:rsidR="0051588A" w:rsidRDefault="0051588A">
          <w:pPr>
            <w:pStyle w:val="TOC3"/>
            <w:tabs>
              <w:tab w:val="right" w:leader="dot" w:pos="9350"/>
            </w:tabs>
            <w:rPr>
              <w:noProof/>
              <w:lang w:eastAsia="en-US"/>
            </w:rPr>
          </w:pPr>
          <w:hyperlink w:anchor="_Toc498549662" w:history="1">
            <w:r w:rsidRPr="00FF42B2">
              <w:rPr>
                <w:rStyle w:val="Hyperlink"/>
                <w:noProof/>
              </w:rPr>
              <w:t># re-calculating the product size to milli scale</w:t>
            </w:r>
            <w:r>
              <w:rPr>
                <w:noProof/>
                <w:webHidden/>
              </w:rPr>
              <w:tab/>
            </w:r>
            <w:r>
              <w:rPr>
                <w:noProof/>
                <w:webHidden/>
              </w:rPr>
              <w:fldChar w:fldCharType="begin"/>
            </w:r>
            <w:r>
              <w:rPr>
                <w:noProof/>
                <w:webHidden/>
              </w:rPr>
              <w:instrText xml:space="preserve"> PAGEREF _Toc498549662 \h </w:instrText>
            </w:r>
            <w:r>
              <w:rPr>
                <w:noProof/>
                <w:webHidden/>
              </w:rPr>
            </w:r>
            <w:r>
              <w:rPr>
                <w:noProof/>
                <w:webHidden/>
              </w:rPr>
              <w:fldChar w:fldCharType="separate"/>
            </w:r>
            <w:r>
              <w:rPr>
                <w:noProof/>
                <w:webHidden/>
              </w:rPr>
              <w:t>41</w:t>
            </w:r>
            <w:r>
              <w:rPr>
                <w:noProof/>
                <w:webHidden/>
              </w:rPr>
              <w:fldChar w:fldCharType="end"/>
            </w:r>
          </w:hyperlink>
        </w:p>
        <w:p w:rsidR="0051588A" w:rsidRDefault="0051588A">
          <w:pPr>
            <w:pStyle w:val="TOC3"/>
            <w:tabs>
              <w:tab w:val="right" w:leader="dot" w:pos="9350"/>
            </w:tabs>
            <w:rPr>
              <w:noProof/>
              <w:lang w:eastAsia="en-US"/>
            </w:rPr>
          </w:pPr>
          <w:hyperlink w:anchor="_Toc498549663" w:history="1">
            <w:r w:rsidRPr="00FF42B2">
              <w:rPr>
                <w:rStyle w:val="Hyperlink"/>
                <w:noProof/>
              </w:rPr>
              <w:t># Store Wise Clustering</w:t>
            </w:r>
            <w:r>
              <w:rPr>
                <w:noProof/>
                <w:webHidden/>
              </w:rPr>
              <w:tab/>
            </w:r>
            <w:r>
              <w:rPr>
                <w:noProof/>
                <w:webHidden/>
              </w:rPr>
              <w:fldChar w:fldCharType="begin"/>
            </w:r>
            <w:r>
              <w:rPr>
                <w:noProof/>
                <w:webHidden/>
              </w:rPr>
              <w:instrText xml:space="preserve"> PAGEREF _Toc498549663 \h </w:instrText>
            </w:r>
            <w:r>
              <w:rPr>
                <w:noProof/>
                <w:webHidden/>
              </w:rPr>
            </w:r>
            <w:r>
              <w:rPr>
                <w:noProof/>
                <w:webHidden/>
              </w:rPr>
              <w:fldChar w:fldCharType="separate"/>
            </w:r>
            <w:r>
              <w:rPr>
                <w:noProof/>
                <w:webHidden/>
              </w:rPr>
              <w:t>41</w:t>
            </w:r>
            <w:r>
              <w:rPr>
                <w:noProof/>
                <w:webHidden/>
              </w:rPr>
              <w:fldChar w:fldCharType="end"/>
            </w:r>
          </w:hyperlink>
        </w:p>
        <w:p w:rsidR="0051588A" w:rsidRDefault="0051588A">
          <w:pPr>
            <w:pStyle w:val="TOC3"/>
            <w:tabs>
              <w:tab w:val="right" w:leader="dot" w:pos="9350"/>
            </w:tabs>
            <w:rPr>
              <w:noProof/>
              <w:lang w:eastAsia="en-US"/>
            </w:rPr>
          </w:pPr>
          <w:hyperlink w:anchor="_Toc498549664" w:history="1">
            <w:r w:rsidRPr="00FF42B2">
              <w:rPr>
                <w:rStyle w:val="Hyperlink"/>
                <w:noProof/>
              </w:rPr>
              <w:t># Optimal centers for Clustering</w:t>
            </w:r>
            <w:r>
              <w:rPr>
                <w:noProof/>
                <w:webHidden/>
              </w:rPr>
              <w:tab/>
            </w:r>
            <w:r>
              <w:rPr>
                <w:noProof/>
                <w:webHidden/>
              </w:rPr>
              <w:fldChar w:fldCharType="begin"/>
            </w:r>
            <w:r>
              <w:rPr>
                <w:noProof/>
                <w:webHidden/>
              </w:rPr>
              <w:instrText xml:space="preserve"> PAGEREF _Toc498549664 \h </w:instrText>
            </w:r>
            <w:r>
              <w:rPr>
                <w:noProof/>
                <w:webHidden/>
              </w:rPr>
            </w:r>
            <w:r>
              <w:rPr>
                <w:noProof/>
                <w:webHidden/>
              </w:rPr>
              <w:fldChar w:fldCharType="separate"/>
            </w:r>
            <w:r>
              <w:rPr>
                <w:noProof/>
                <w:webHidden/>
              </w:rPr>
              <w:t>42</w:t>
            </w:r>
            <w:r>
              <w:rPr>
                <w:noProof/>
                <w:webHidden/>
              </w:rPr>
              <w:fldChar w:fldCharType="end"/>
            </w:r>
          </w:hyperlink>
        </w:p>
        <w:p w:rsidR="0051588A" w:rsidRDefault="0051588A">
          <w:pPr>
            <w:pStyle w:val="TOC2"/>
            <w:tabs>
              <w:tab w:val="right" w:leader="dot" w:pos="9350"/>
            </w:tabs>
            <w:rPr>
              <w:noProof/>
              <w:lang w:eastAsia="en-US"/>
            </w:rPr>
          </w:pPr>
          <w:hyperlink w:anchor="_Toc498549665" w:history="1">
            <w:r w:rsidRPr="00FF42B2">
              <w:rPr>
                <w:rStyle w:val="Hyperlink"/>
                <w:noProof/>
              </w:rPr>
              <w:t># Clustering</w:t>
            </w:r>
            <w:r>
              <w:rPr>
                <w:noProof/>
                <w:webHidden/>
              </w:rPr>
              <w:tab/>
            </w:r>
            <w:r>
              <w:rPr>
                <w:noProof/>
                <w:webHidden/>
              </w:rPr>
              <w:fldChar w:fldCharType="begin"/>
            </w:r>
            <w:r>
              <w:rPr>
                <w:noProof/>
                <w:webHidden/>
              </w:rPr>
              <w:instrText xml:space="preserve"> PAGEREF _Toc498549665 \h </w:instrText>
            </w:r>
            <w:r>
              <w:rPr>
                <w:noProof/>
                <w:webHidden/>
              </w:rPr>
            </w:r>
            <w:r>
              <w:rPr>
                <w:noProof/>
                <w:webHidden/>
              </w:rPr>
              <w:fldChar w:fldCharType="separate"/>
            </w:r>
            <w:r>
              <w:rPr>
                <w:noProof/>
                <w:webHidden/>
              </w:rPr>
              <w:t>42</w:t>
            </w:r>
            <w:r>
              <w:rPr>
                <w:noProof/>
                <w:webHidden/>
              </w:rPr>
              <w:fldChar w:fldCharType="end"/>
            </w:r>
          </w:hyperlink>
        </w:p>
        <w:p w:rsidR="0051588A" w:rsidRDefault="0051588A">
          <w:pPr>
            <w:pStyle w:val="TOC3"/>
            <w:tabs>
              <w:tab w:val="right" w:leader="dot" w:pos="9350"/>
            </w:tabs>
            <w:rPr>
              <w:noProof/>
              <w:lang w:eastAsia="en-US"/>
            </w:rPr>
          </w:pPr>
          <w:hyperlink w:anchor="_Toc498549666" w:history="1">
            <w:r w:rsidRPr="00FF42B2">
              <w:rPr>
                <w:rStyle w:val="Hyperlink"/>
                <w:noProof/>
              </w:rPr>
              <w:t># Cluster visualization</w:t>
            </w:r>
            <w:r>
              <w:rPr>
                <w:noProof/>
                <w:webHidden/>
              </w:rPr>
              <w:tab/>
            </w:r>
            <w:r>
              <w:rPr>
                <w:noProof/>
                <w:webHidden/>
              </w:rPr>
              <w:fldChar w:fldCharType="begin"/>
            </w:r>
            <w:r>
              <w:rPr>
                <w:noProof/>
                <w:webHidden/>
              </w:rPr>
              <w:instrText xml:space="preserve"> PAGEREF _Toc498549666 \h </w:instrText>
            </w:r>
            <w:r>
              <w:rPr>
                <w:noProof/>
                <w:webHidden/>
              </w:rPr>
            </w:r>
            <w:r>
              <w:rPr>
                <w:noProof/>
                <w:webHidden/>
              </w:rPr>
              <w:fldChar w:fldCharType="separate"/>
            </w:r>
            <w:r>
              <w:rPr>
                <w:noProof/>
                <w:webHidden/>
              </w:rPr>
              <w:t>43</w:t>
            </w:r>
            <w:r>
              <w:rPr>
                <w:noProof/>
                <w:webHidden/>
              </w:rPr>
              <w:fldChar w:fldCharType="end"/>
            </w:r>
          </w:hyperlink>
        </w:p>
        <w:p w:rsidR="0051588A" w:rsidRDefault="0051588A">
          <w:pPr>
            <w:pStyle w:val="TOC3"/>
            <w:tabs>
              <w:tab w:val="right" w:leader="dot" w:pos="9350"/>
            </w:tabs>
            <w:rPr>
              <w:noProof/>
              <w:lang w:eastAsia="en-US"/>
            </w:rPr>
          </w:pPr>
          <w:hyperlink w:anchor="_Toc498549667" w:history="1">
            <w:r w:rsidRPr="00FF42B2">
              <w:rPr>
                <w:rStyle w:val="Hyperlink"/>
                <w:noProof/>
              </w:rPr>
              <w:t># Promotion Significance Product wise</w:t>
            </w:r>
            <w:r>
              <w:rPr>
                <w:noProof/>
                <w:webHidden/>
              </w:rPr>
              <w:tab/>
            </w:r>
            <w:r>
              <w:rPr>
                <w:noProof/>
                <w:webHidden/>
              </w:rPr>
              <w:fldChar w:fldCharType="begin"/>
            </w:r>
            <w:r>
              <w:rPr>
                <w:noProof/>
                <w:webHidden/>
              </w:rPr>
              <w:instrText xml:space="preserve"> PAGEREF _Toc498549667 \h </w:instrText>
            </w:r>
            <w:r>
              <w:rPr>
                <w:noProof/>
                <w:webHidden/>
              </w:rPr>
            </w:r>
            <w:r>
              <w:rPr>
                <w:noProof/>
                <w:webHidden/>
              </w:rPr>
              <w:fldChar w:fldCharType="separate"/>
            </w:r>
            <w:r>
              <w:rPr>
                <w:noProof/>
                <w:webHidden/>
              </w:rPr>
              <w:t>43</w:t>
            </w:r>
            <w:r>
              <w:rPr>
                <w:noProof/>
                <w:webHidden/>
              </w:rPr>
              <w:fldChar w:fldCharType="end"/>
            </w:r>
          </w:hyperlink>
        </w:p>
        <w:p w:rsidR="0051588A" w:rsidRDefault="0051588A">
          <w:pPr>
            <w:pStyle w:val="TOC3"/>
            <w:tabs>
              <w:tab w:val="right" w:leader="dot" w:pos="9350"/>
            </w:tabs>
            <w:rPr>
              <w:noProof/>
              <w:lang w:eastAsia="en-US"/>
            </w:rPr>
          </w:pPr>
          <w:hyperlink w:anchor="_Toc498549668" w:history="1">
            <w:r w:rsidRPr="00FF42B2">
              <w:rPr>
                <w:rStyle w:val="Hyperlink"/>
                <w:noProof/>
              </w:rPr>
              <w:t># Productwise Spend forecast for next 12 Weeks</w:t>
            </w:r>
            <w:r>
              <w:rPr>
                <w:noProof/>
                <w:webHidden/>
              </w:rPr>
              <w:tab/>
            </w:r>
            <w:r>
              <w:rPr>
                <w:noProof/>
                <w:webHidden/>
              </w:rPr>
              <w:fldChar w:fldCharType="begin"/>
            </w:r>
            <w:r>
              <w:rPr>
                <w:noProof/>
                <w:webHidden/>
              </w:rPr>
              <w:instrText xml:space="preserve"> PAGEREF _Toc498549668 \h </w:instrText>
            </w:r>
            <w:r>
              <w:rPr>
                <w:noProof/>
                <w:webHidden/>
              </w:rPr>
            </w:r>
            <w:r>
              <w:rPr>
                <w:noProof/>
                <w:webHidden/>
              </w:rPr>
              <w:fldChar w:fldCharType="separate"/>
            </w:r>
            <w:r>
              <w:rPr>
                <w:noProof/>
                <w:webHidden/>
              </w:rPr>
              <w:t>44</w:t>
            </w:r>
            <w:r>
              <w:rPr>
                <w:noProof/>
                <w:webHidden/>
              </w:rPr>
              <w:fldChar w:fldCharType="end"/>
            </w:r>
          </w:hyperlink>
        </w:p>
        <w:p w:rsidR="0051588A" w:rsidRDefault="0051588A">
          <w:pPr>
            <w:pStyle w:val="TOC3"/>
            <w:tabs>
              <w:tab w:val="right" w:leader="dot" w:pos="9350"/>
            </w:tabs>
            <w:rPr>
              <w:noProof/>
              <w:lang w:eastAsia="en-US"/>
            </w:rPr>
          </w:pPr>
          <w:hyperlink w:anchor="_Toc498549669" w:history="1">
            <w:r w:rsidRPr="00FF42B2">
              <w:rPr>
                <w:rStyle w:val="Hyperlink"/>
                <w:noProof/>
              </w:rPr>
              <w:t>#TbATS Model</w:t>
            </w:r>
            <w:r>
              <w:rPr>
                <w:noProof/>
                <w:webHidden/>
              </w:rPr>
              <w:tab/>
            </w:r>
            <w:r>
              <w:rPr>
                <w:noProof/>
                <w:webHidden/>
              </w:rPr>
              <w:fldChar w:fldCharType="begin"/>
            </w:r>
            <w:r>
              <w:rPr>
                <w:noProof/>
                <w:webHidden/>
              </w:rPr>
              <w:instrText xml:space="preserve"> PAGEREF _Toc498549669 \h </w:instrText>
            </w:r>
            <w:r>
              <w:rPr>
                <w:noProof/>
                <w:webHidden/>
              </w:rPr>
            </w:r>
            <w:r>
              <w:rPr>
                <w:noProof/>
                <w:webHidden/>
              </w:rPr>
              <w:fldChar w:fldCharType="separate"/>
            </w:r>
            <w:r>
              <w:rPr>
                <w:noProof/>
                <w:webHidden/>
              </w:rPr>
              <w:t>45</w:t>
            </w:r>
            <w:r>
              <w:rPr>
                <w:noProof/>
                <w:webHidden/>
              </w:rPr>
              <w:fldChar w:fldCharType="end"/>
            </w:r>
          </w:hyperlink>
        </w:p>
        <w:p w:rsidR="0051588A" w:rsidRDefault="0051588A">
          <w:pPr>
            <w:pStyle w:val="TOC3"/>
            <w:tabs>
              <w:tab w:val="right" w:leader="dot" w:pos="9350"/>
            </w:tabs>
            <w:rPr>
              <w:noProof/>
              <w:lang w:eastAsia="en-US"/>
            </w:rPr>
          </w:pPr>
          <w:hyperlink w:anchor="_Toc498549670" w:history="1">
            <w:r w:rsidRPr="00FF42B2">
              <w:rPr>
                <w:rStyle w:val="Hyperlink"/>
                <w:noProof/>
              </w:rPr>
              <w:t>#NNETS Model</w:t>
            </w:r>
            <w:r>
              <w:rPr>
                <w:noProof/>
                <w:webHidden/>
              </w:rPr>
              <w:tab/>
            </w:r>
            <w:r>
              <w:rPr>
                <w:noProof/>
                <w:webHidden/>
              </w:rPr>
              <w:fldChar w:fldCharType="begin"/>
            </w:r>
            <w:r>
              <w:rPr>
                <w:noProof/>
                <w:webHidden/>
              </w:rPr>
              <w:instrText xml:space="preserve"> PAGEREF _Toc498549670 \h </w:instrText>
            </w:r>
            <w:r>
              <w:rPr>
                <w:noProof/>
                <w:webHidden/>
              </w:rPr>
            </w:r>
            <w:r>
              <w:rPr>
                <w:noProof/>
                <w:webHidden/>
              </w:rPr>
              <w:fldChar w:fldCharType="separate"/>
            </w:r>
            <w:r>
              <w:rPr>
                <w:noProof/>
                <w:webHidden/>
              </w:rPr>
              <w:t>45</w:t>
            </w:r>
            <w:r>
              <w:rPr>
                <w:noProof/>
                <w:webHidden/>
              </w:rPr>
              <w:fldChar w:fldCharType="end"/>
            </w:r>
          </w:hyperlink>
        </w:p>
        <w:p w:rsidR="0051588A" w:rsidRDefault="0051588A">
          <w:pPr>
            <w:pStyle w:val="TOC3"/>
            <w:tabs>
              <w:tab w:val="right" w:leader="dot" w:pos="9350"/>
            </w:tabs>
            <w:rPr>
              <w:noProof/>
              <w:lang w:eastAsia="en-US"/>
            </w:rPr>
          </w:pPr>
          <w:hyperlink w:anchor="_Toc498549671" w:history="1">
            <w:r w:rsidRPr="00FF42B2">
              <w:rPr>
                <w:rStyle w:val="Hyperlink"/>
                <w:noProof/>
              </w:rPr>
              <w:t># Top Products Promotion Effectiveness</w:t>
            </w:r>
            <w:r>
              <w:rPr>
                <w:noProof/>
                <w:webHidden/>
              </w:rPr>
              <w:tab/>
            </w:r>
            <w:r>
              <w:rPr>
                <w:noProof/>
                <w:webHidden/>
              </w:rPr>
              <w:fldChar w:fldCharType="begin"/>
            </w:r>
            <w:r>
              <w:rPr>
                <w:noProof/>
                <w:webHidden/>
              </w:rPr>
              <w:instrText xml:space="preserve"> PAGEREF _Toc498549671 \h </w:instrText>
            </w:r>
            <w:r>
              <w:rPr>
                <w:noProof/>
                <w:webHidden/>
              </w:rPr>
            </w:r>
            <w:r>
              <w:rPr>
                <w:noProof/>
                <w:webHidden/>
              </w:rPr>
              <w:fldChar w:fldCharType="separate"/>
            </w:r>
            <w:r>
              <w:rPr>
                <w:noProof/>
                <w:webHidden/>
              </w:rPr>
              <w:t>46</w:t>
            </w:r>
            <w:r>
              <w:rPr>
                <w:noProof/>
                <w:webHidden/>
              </w:rPr>
              <w:fldChar w:fldCharType="end"/>
            </w:r>
          </w:hyperlink>
        </w:p>
        <w:p w:rsidR="0051588A" w:rsidRDefault="0051588A">
          <w:pPr>
            <w:pStyle w:val="TOC2"/>
            <w:tabs>
              <w:tab w:val="right" w:leader="dot" w:pos="9350"/>
            </w:tabs>
            <w:rPr>
              <w:noProof/>
              <w:lang w:eastAsia="en-US"/>
            </w:rPr>
          </w:pPr>
          <w:hyperlink w:anchor="_Toc498549672" w:history="1">
            <w:r w:rsidRPr="00FF42B2">
              <w:rPr>
                <w:rStyle w:val="Hyperlink"/>
                <w:noProof/>
              </w:rPr>
              <w:t># Top Products Sales Forecast</w:t>
            </w:r>
            <w:r>
              <w:rPr>
                <w:noProof/>
                <w:webHidden/>
              </w:rPr>
              <w:tab/>
            </w:r>
            <w:r>
              <w:rPr>
                <w:noProof/>
                <w:webHidden/>
              </w:rPr>
              <w:fldChar w:fldCharType="begin"/>
            </w:r>
            <w:r>
              <w:rPr>
                <w:noProof/>
                <w:webHidden/>
              </w:rPr>
              <w:instrText xml:space="preserve"> PAGEREF _Toc498549672 \h </w:instrText>
            </w:r>
            <w:r>
              <w:rPr>
                <w:noProof/>
                <w:webHidden/>
              </w:rPr>
            </w:r>
            <w:r>
              <w:rPr>
                <w:noProof/>
                <w:webHidden/>
              </w:rPr>
              <w:fldChar w:fldCharType="separate"/>
            </w:r>
            <w:r>
              <w:rPr>
                <w:noProof/>
                <w:webHidden/>
              </w:rPr>
              <w:t>47</w:t>
            </w:r>
            <w:r>
              <w:rPr>
                <w:noProof/>
                <w:webHidden/>
              </w:rPr>
              <w:fldChar w:fldCharType="end"/>
            </w:r>
          </w:hyperlink>
        </w:p>
        <w:p w:rsidR="0051588A" w:rsidRDefault="0051588A">
          <w:pPr>
            <w:pStyle w:val="TOC1"/>
            <w:tabs>
              <w:tab w:val="right" w:leader="dot" w:pos="9350"/>
            </w:tabs>
            <w:rPr>
              <w:noProof/>
              <w:lang w:eastAsia="en-US"/>
            </w:rPr>
          </w:pPr>
          <w:hyperlink w:anchor="_Toc498549673" w:history="1">
            <w:r w:rsidRPr="00FF42B2">
              <w:rPr>
                <w:rStyle w:val="Hyperlink"/>
                <w:noProof/>
              </w:rPr>
              <w:t>References</w:t>
            </w:r>
            <w:r>
              <w:rPr>
                <w:noProof/>
                <w:webHidden/>
              </w:rPr>
              <w:tab/>
            </w:r>
            <w:r>
              <w:rPr>
                <w:noProof/>
                <w:webHidden/>
              </w:rPr>
              <w:fldChar w:fldCharType="begin"/>
            </w:r>
            <w:r>
              <w:rPr>
                <w:noProof/>
                <w:webHidden/>
              </w:rPr>
              <w:instrText xml:space="preserve"> PAGEREF _Toc498549673 \h </w:instrText>
            </w:r>
            <w:r>
              <w:rPr>
                <w:noProof/>
                <w:webHidden/>
              </w:rPr>
            </w:r>
            <w:r>
              <w:rPr>
                <w:noProof/>
                <w:webHidden/>
              </w:rPr>
              <w:fldChar w:fldCharType="separate"/>
            </w:r>
            <w:r>
              <w:rPr>
                <w:noProof/>
                <w:webHidden/>
              </w:rPr>
              <w:t>49</w:t>
            </w:r>
            <w:r>
              <w:rPr>
                <w:noProof/>
                <w:webHidden/>
              </w:rPr>
              <w:fldChar w:fldCharType="end"/>
            </w:r>
          </w:hyperlink>
        </w:p>
        <w:p w:rsidR="00C6170B" w:rsidRDefault="00C6170B">
          <w:r>
            <w:rPr>
              <w:b/>
              <w:bCs/>
              <w:noProof/>
            </w:rPr>
            <w:fldChar w:fldCharType="end"/>
          </w:r>
        </w:p>
      </w:sdtContent>
    </w:sdt>
    <w:p w:rsidR="00193118" w:rsidRPr="00AD641F" w:rsidRDefault="00193118" w:rsidP="00E87953">
      <w:pPr>
        <w:rPr>
          <w:rFonts w:ascii="Cambria" w:hAnsi="Cambria"/>
          <w:b/>
        </w:rPr>
      </w:pPr>
    </w:p>
    <w:p w:rsidR="00E87953" w:rsidRDefault="00E87953" w:rsidP="00193118">
      <w:pPr>
        <w:spacing w:line="360" w:lineRule="auto"/>
        <w:ind w:firstLine="720"/>
        <w:jc w:val="center"/>
        <w:rPr>
          <w:rFonts w:ascii="Cambria" w:hAnsi="Cambria"/>
          <w:b/>
        </w:rPr>
      </w:pPr>
      <w:r>
        <w:rPr>
          <w:rFonts w:ascii="Cambria" w:hAnsi="Cambria"/>
          <w:b/>
        </w:rPr>
        <w:br w:type="page"/>
      </w:r>
    </w:p>
    <w:p w:rsidR="00193118" w:rsidRPr="00D46301" w:rsidRDefault="00193118" w:rsidP="00D46301">
      <w:pPr>
        <w:pStyle w:val="Heading1"/>
      </w:pPr>
      <w:bookmarkStart w:id="0" w:name="_Toc498549613"/>
      <w:r w:rsidRPr="00D46301">
        <w:lastRenderedPageBreak/>
        <w:t>Synopsis</w:t>
      </w:r>
      <w:bookmarkEnd w:id="0"/>
    </w:p>
    <w:p w:rsidR="00193118" w:rsidRPr="00467D68" w:rsidRDefault="00193118" w:rsidP="00193118">
      <w:pPr>
        <w:spacing w:line="360" w:lineRule="auto"/>
        <w:ind w:firstLine="720"/>
        <w:jc w:val="both"/>
        <w:rPr>
          <w:noProof/>
        </w:rPr>
      </w:pPr>
      <w:r w:rsidRPr="00467D68">
        <w:rPr>
          <w:noProof/>
        </w:rPr>
        <w:t xml:space="preserve">The capstone project deals with </w:t>
      </w:r>
      <w:r w:rsidRPr="00B32252">
        <w:rPr>
          <w:noProof/>
          <w:sz w:val="24"/>
        </w:rPr>
        <w:t xml:space="preserve">analysis </w:t>
      </w:r>
      <w:r w:rsidRPr="00467D68">
        <w:rPr>
          <w:noProof/>
        </w:rPr>
        <w:t xml:space="preserve">of retail transaction data of a retail chain located at </w:t>
      </w:r>
      <w:r w:rsidR="00B46A8A">
        <w:rPr>
          <w:noProof/>
        </w:rPr>
        <w:t>four</w:t>
      </w:r>
      <w:r w:rsidRPr="00467D68">
        <w:rPr>
          <w:noProof/>
        </w:rPr>
        <w:t xml:space="preserve"> states of the United States of America, that includes the sales, promotion information for multiple products and brands with different categories for the past 156 weeks. The key challenge is to derive decision that would enable the retail chain to identify the customer preferences out from the high volume of data.</w:t>
      </w:r>
    </w:p>
    <w:p w:rsidR="00193118" w:rsidRPr="00467D68" w:rsidRDefault="00193118" w:rsidP="00193118">
      <w:pPr>
        <w:spacing w:line="360" w:lineRule="auto"/>
        <w:ind w:firstLine="720"/>
        <w:jc w:val="both"/>
        <w:rPr>
          <w:noProof/>
        </w:rPr>
      </w:pPr>
      <w:r w:rsidRPr="00467D68">
        <w:rPr>
          <w:noProof/>
        </w:rPr>
        <w:t>The objective of the study to predict the sales for the future, address the relation between price and sales. Also, estimate the impact on sales by changing the price gaps between items, promotions, displays and feature. Also, address price cushion on increase in margin to retailer that would increase the sales. At the end, considerable effort should be spent to identify the products that would enhance the sales and margin to the retailer.</w:t>
      </w:r>
    </w:p>
    <w:p w:rsidR="00193118" w:rsidRPr="00467D68" w:rsidRDefault="00193118" w:rsidP="00193118">
      <w:pPr>
        <w:spacing w:line="360" w:lineRule="auto"/>
        <w:ind w:firstLine="720"/>
        <w:jc w:val="both"/>
        <w:rPr>
          <w:noProof/>
        </w:rPr>
      </w:pPr>
      <w:r w:rsidRPr="00467D68">
        <w:rPr>
          <w:noProof/>
        </w:rPr>
        <w:t xml:space="preserve">The capstone would address the problem with </w:t>
      </w:r>
    </w:p>
    <w:p w:rsidR="00193118" w:rsidRPr="00467D68" w:rsidRDefault="00193118" w:rsidP="00193118">
      <w:pPr>
        <w:pStyle w:val="ListParagraph"/>
        <w:numPr>
          <w:ilvl w:val="0"/>
          <w:numId w:val="43"/>
        </w:numPr>
        <w:spacing w:after="200" w:line="360" w:lineRule="auto"/>
        <w:jc w:val="both"/>
        <w:rPr>
          <w:noProof/>
        </w:rPr>
      </w:pPr>
      <w:r w:rsidRPr="00467D68">
        <w:rPr>
          <w:noProof/>
        </w:rPr>
        <w:t>Data clean-up (identifying outliers and ways to treat them)</w:t>
      </w:r>
    </w:p>
    <w:p w:rsidR="00193118" w:rsidRPr="00467D68" w:rsidRDefault="00193118" w:rsidP="00193118">
      <w:pPr>
        <w:pStyle w:val="ListParagraph"/>
        <w:numPr>
          <w:ilvl w:val="0"/>
          <w:numId w:val="43"/>
        </w:numPr>
        <w:spacing w:after="200" w:line="360" w:lineRule="auto"/>
        <w:jc w:val="both"/>
        <w:rPr>
          <w:noProof/>
        </w:rPr>
      </w:pPr>
      <w:r w:rsidRPr="00467D68">
        <w:rPr>
          <w:noProof/>
        </w:rPr>
        <w:t>Exploratory data analysis (identifying key factors)</w:t>
      </w:r>
    </w:p>
    <w:p w:rsidR="00193118" w:rsidRPr="00467D68" w:rsidRDefault="00193118" w:rsidP="00193118">
      <w:pPr>
        <w:pStyle w:val="ListParagraph"/>
        <w:numPr>
          <w:ilvl w:val="0"/>
          <w:numId w:val="43"/>
        </w:numPr>
        <w:spacing w:after="200" w:line="360" w:lineRule="auto"/>
        <w:jc w:val="both"/>
        <w:rPr>
          <w:noProof/>
        </w:rPr>
      </w:pPr>
      <w:r w:rsidRPr="00467D68">
        <w:rPr>
          <w:noProof/>
        </w:rPr>
        <w:t>Forecasting the sales by time series analysis model (week wise)</w:t>
      </w:r>
    </w:p>
    <w:p w:rsidR="00193118" w:rsidRPr="00467D68" w:rsidRDefault="00193118" w:rsidP="00193118">
      <w:pPr>
        <w:pStyle w:val="ListParagraph"/>
        <w:numPr>
          <w:ilvl w:val="0"/>
          <w:numId w:val="43"/>
        </w:numPr>
        <w:spacing w:after="200" w:line="360" w:lineRule="auto"/>
        <w:jc w:val="both"/>
        <w:rPr>
          <w:noProof/>
        </w:rPr>
      </w:pPr>
      <w:r w:rsidRPr="00467D68">
        <w:rPr>
          <w:noProof/>
        </w:rPr>
        <w:t>Develop models that enable to take the decision based on key retailer, by product and by category wise</w:t>
      </w:r>
    </w:p>
    <w:p w:rsidR="00193118" w:rsidRPr="00467D68" w:rsidRDefault="00193118" w:rsidP="00193118">
      <w:pPr>
        <w:pStyle w:val="ListParagraph"/>
        <w:numPr>
          <w:ilvl w:val="0"/>
          <w:numId w:val="43"/>
        </w:numPr>
        <w:spacing w:after="200" w:line="360" w:lineRule="auto"/>
        <w:jc w:val="both"/>
        <w:rPr>
          <w:noProof/>
        </w:rPr>
      </w:pPr>
      <w:r w:rsidRPr="00467D68">
        <w:rPr>
          <w:noProof/>
        </w:rPr>
        <w:t>Measurable insights to the retail chain by identifying the profitable promotional mechanism</w:t>
      </w:r>
    </w:p>
    <w:p w:rsidR="00193118" w:rsidRPr="00467D68" w:rsidRDefault="00193118" w:rsidP="00193118">
      <w:pPr>
        <w:pStyle w:val="ListParagraph"/>
        <w:numPr>
          <w:ilvl w:val="0"/>
          <w:numId w:val="43"/>
        </w:numPr>
        <w:spacing w:after="200" w:line="360" w:lineRule="auto"/>
        <w:jc w:val="both"/>
        <w:rPr>
          <w:noProof/>
        </w:rPr>
      </w:pPr>
      <w:r w:rsidRPr="00467D68">
        <w:rPr>
          <w:noProof/>
        </w:rPr>
        <w:t xml:space="preserve">Classify the store based on relevant factors </w:t>
      </w:r>
    </w:p>
    <w:p w:rsidR="00B67893" w:rsidRDefault="00193118" w:rsidP="00B67893">
      <w:pPr>
        <w:pStyle w:val="ListParagraph"/>
        <w:numPr>
          <w:ilvl w:val="0"/>
          <w:numId w:val="43"/>
        </w:numPr>
        <w:spacing w:after="200" w:line="360" w:lineRule="auto"/>
        <w:jc w:val="both"/>
        <w:rPr>
          <w:noProof/>
        </w:rPr>
      </w:pPr>
      <w:r w:rsidRPr="00467D68">
        <w:rPr>
          <w:noProof/>
        </w:rPr>
        <w:t>Collective decision based on study that would enable retail chain</w:t>
      </w:r>
      <w:r w:rsidR="00B67893">
        <w:rPr>
          <w:noProof/>
        </w:rPr>
        <w:t xml:space="preserve"> to improve their profitability.</w:t>
      </w:r>
    </w:p>
    <w:p w:rsidR="00B67893" w:rsidRDefault="00B67893" w:rsidP="00C6170B">
      <w:pPr>
        <w:pStyle w:val="Heading2"/>
        <w:rPr>
          <w:noProof/>
        </w:rPr>
      </w:pPr>
      <w:r>
        <w:rPr>
          <w:noProof/>
        </w:rPr>
        <w:br w:type="page"/>
      </w:r>
    </w:p>
    <w:p w:rsidR="00D46301" w:rsidRDefault="00D46301" w:rsidP="00D46301">
      <w:pPr>
        <w:pStyle w:val="Heading1"/>
      </w:pPr>
      <w:bookmarkStart w:id="1" w:name="_Toc498549614"/>
      <w:r w:rsidRPr="00D46301">
        <w:lastRenderedPageBreak/>
        <w:t>KEYWORDS</w:t>
      </w:r>
      <w:bookmarkEnd w:id="1"/>
    </w:p>
    <w:p w:rsidR="00D46301" w:rsidRPr="00D46301" w:rsidRDefault="00D46301" w:rsidP="00D46301">
      <w:pPr>
        <w:rPr>
          <w:noProof/>
          <w:sz w:val="24"/>
        </w:rPr>
      </w:pPr>
      <w:r w:rsidRPr="00D46301">
        <w:rPr>
          <w:b/>
          <w:noProof/>
          <w:sz w:val="24"/>
        </w:rPr>
        <w:t>Techniques</w:t>
      </w:r>
      <w:r w:rsidRPr="00D46301">
        <w:rPr>
          <w:noProof/>
          <w:sz w:val="24"/>
        </w:rPr>
        <w:t xml:space="preserve">: Time series prediction, Promotion effectiveness, Store clustering </w:t>
      </w:r>
    </w:p>
    <w:p w:rsidR="00D46301" w:rsidRPr="00D46301" w:rsidRDefault="00D46301" w:rsidP="00D46301">
      <w:pPr>
        <w:rPr>
          <w:noProof/>
          <w:sz w:val="24"/>
        </w:rPr>
      </w:pPr>
      <w:r w:rsidRPr="00D46301">
        <w:rPr>
          <w:b/>
          <w:noProof/>
          <w:sz w:val="24"/>
        </w:rPr>
        <w:t>Tools</w:t>
      </w:r>
      <w:r w:rsidRPr="00D46301">
        <w:rPr>
          <w:noProof/>
          <w:sz w:val="24"/>
        </w:rPr>
        <w:t xml:space="preserve">: R </w:t>
      </w:r>
    </w:p>
    <w:p w:rsidR="00D46301" w:rsidRDefault="00D46301" w:rsidP="00D46301">
      <w:pPr>
        <w:rPr>
          <w:noProof/>
          <w:sz w:val="24"/>
        </w:rPr>
      </w:pPr>
      <w:r w:rsidRPr="00D46301">
        <w:rPr>
          <w:b/>
          <w:noProof/>
          <w:sz w:val="24"/>
        </w:rPr>
        <w:t>Domain</w:t>
      </w:r>
      <w:r w:rsidRPr="00D46301">
        <w:rPr>
          <w:noProof/>
          <w:sz w:val="24"/>
        </w:rPr>
        <w:t>: Retail analytics, Product Analysis</w:t>
      </w:r>
    </w:p>
    <w:p w:rsidR="00D46301" w:rsidRDefault="00D46301" w:rsidP="00D46301">
      <w:pPr>
        <w:rPr>
          <w:noProof/>
        </w:rPr>
      </w:pPr>
      <w:r w:rsidRPr="00D46301">
        <w:rPr>
          <w:b/>
          <w:noProof/>
        </w:rPr>
        <w:t>ML Methods</w:t>
      </w:r>
      <w:r w:rsidRPr="00D46301">
        <w:rPr>
          <w:noProof/>
        </w:rPr>
        <w:t>: KNN , Linear regression, ANOVA, ARIMA, TBATS, NNETAR, Holt Winters</w:t>
      </w:r>
      <w:r>
        <w:rPr>
          <w:noProof/>
        </w:rPr>
        <w:br w:type="page"/>
      </w:r>
    </w:p>
    <w:p w:rsidR="00BD6B8B" w:rsidRPr="00467D68" w:rsidRDefault="00BD6B8B" w:rsidP="00C6170B">
      <w:pPr>
        <w:pStyle w:val="Heading2"/>
        <w:rPr>
          <w:noProof/>
        </w:rPr>
      </w:pPr>
      <w:bookmarkStart w:id="2" w:name="_Toc498549615"/>
      <w:r w:rsidRPr="00467D68">
        <w:rPr>
          <w:noProof/>
        </w:rPr>
        <w:lastRenderedPageBreak/>
        <w:t>Introduction</w:t>
      </w:r>
      <w:bookmarkEnd w:id="2"/>
    </w:p>
    <w:p w:rsidR="00210EB4" w:rsidRPr="00467D68" w:rsidRDefault="00210EB4" w:rsidP="00210EB4">
      <w:pPr>
        <w:spacing w:line="360" w:lineRule="auto"/>
        <w:ind w:firstLine="720"/>
        <w:jc w:val="both"/>
        <w:rPr>
          <w:noProof/>
        </w:rPr>
      </w:pPr>
      <w:r w:rsidRPr="00467D68">
        <w:rPr>
          <w:noProof/>
        </w:rPr>
        <w:t xml:space="preserve">This project deals with analysis of retail transaction data of a retail chain located at </w:t>
      </w:r>
      <w:r w:rsidR="004443DC">
        <w:rPr>
          <w:noProof/>
        </w:rPr>
        <w:t>f</w:t>
      </w:r>
      <w:r w:rsidR="00DD3C12" w:rsidRPr="00467D68">
        <w:rPr>
          <w:noProof/>
        </w:rPr>
        <w:t>our</w:t>
      </w:r>
      <w:r w:rsidRPr="00467D68">
        <w:rPr>
          <w:noProof/>
        </w:rPr>
        <w:t xml:space="preserve"> states of the United States of America, that includes the sales, promotion information for multiple products and brands with different categories for the past 156 weeks. </w:t>
      </w:r>
    </w:p>
    <w:p w:rsidR="00894FD8" w:rsidRPr="00467D68" w:rsidRDefault="00894FD8" w:rsidP="00894FD8">
      <w:pPr>
        <w:spacing w:line="360" w:lineRule="auto"/>
        <w:jc w:val="both"/>
        <w:rPr>
          <w:noProof/>
        </w:rPr>
      </w:pPr>
      <w:r w:rsidRPr="00467D68">
        <w:rPr>
          <w:noProof/>
        </w:rPr>
        <w:t>US Retail industry and its growth during 200</w:t>
      </w:r>
      <w:r w:rsidR="003A531E" w:rsidRPr="00467D68">
        <w:rPr>
          <w:noProof/>
        </w:rPr>
        <w:t>5</w:t>
      </w:r>
      <w:r w:rsidRPr="00467D68">
        <w:rPr>
          <w:noProof/>
        </w:rPr>
        <w:t>-2011</w:t>
      </w:r>
    </w:p>
    <w:p w:rsidR="00894FD8" w:rsidRPr="00467D68" w:rsidRDefault="003A531E" w:rsidP="00894FD8">
      <w:pPr>
        <w:spacing w:line="360" w:lineRule="auto"/>
        <w:jc w:val="both"/>
        <w:rPr>
          <w:noProof/>
        </w:rPr>
      </w:pPr>
      <w:r w:rsidRPr="00467D68">
        <w:rPr>
          <w:noProof/>
          <w:lang w:eastAsia="en-US"/>
        </w:rPr>
        <w:drawing>
          <wp:anchor distT="0" distB="0" distL="114300" distR="114300" simplePos="0" relativeHeight="251657216" behindDoc="0" locked="0" layoutInCell="1" allowOverlap="1" wp14:anchorId="0C658CFA">
            <wp:simplePos x="0" y="0"/>
            <wp:positionH relativeFrom="column">
              <wp:posOffset>3167025</wp:posOffset>
            </wp:positionH>
            <wp:positionV relativeFrom="paragraph">
              <wp:posOffset>49047</wp:posOffset>
            </wp:positionV>
            <wp:extent cx="2633980" cy="1338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3980" cy="1338580"/>
                    </a:xfrm>
                    <a:prstGeom prst="rect">
                      <a:avLst/>
                    </a:prstGeom>
                    <a:noFill/>
                  </pic:spPr>
                </pic:pic>
              </a:graphicData>
            </a:graphic>
          </wp:anchor>
        </w:drawing>
      </w:r>
      <w:r w:rsidR="00894FD8" w:rsidRPr="00467D68">
        <w:rPr>
          <w:noProof/>
        </w:rPr>
        <w:tab/>
        <w:t>The retail industry in united states</w:t>
      </w:r>
      <w:r w:rsidR="000543A9" w:rsidRPr="00467D68">
        <w:rPr>
          <w:noProof/>
        </w:rPr>
        <w:t xml:space="preserve"> is highly competitive esp.</w:t>
      </w:r>
      <w:r w:rsidR="00825BEC" w:rsidRPr="00467D68">
        <w:rPr>
          <w:noProof/>
        </w:rPr>
        <w:t xml:space="preserve"> in food and beverage</w:t>
      </w:r>
      <w:r w:rsidR="00401B47" w:rsidRPr="00467D68">
        <w:rPr>
          <w:noProof/>
        </w:rPr>
        <w:t xml:space="preserve"> (grocery)</w:t>
      </w:r>
      <w:r w:rsidR="00825BEC" w:rsidRPr="00467D68">
        <w:rPr>
          <w:noProof/>
        </w:rPr>
        <w:t xml:space="preserve"> stores command</w:t>
      </w:r>
      <w:r w:rsidRPr="00467D68">
        <w:rPr>
          <w:noProof/>
        </w:rPr>
        <w:t xml:space="preserve"> comparatively low gross margin with reference to clothes and e-commerce industry, with reference to Annual Retail Trade Survey1</w:t>
      </w:r>
      <w:r w:rsidR="00307D5E" w:rsidRPr="00467D68">
        <w:rPr>
          <w:noProof/>
        </w:rPr>
        <w:t>(Fig 1)</w:t>
      </w:r>
      <w:r w:rsidRPr="00467D68">
        <w:rPr>
          <w:noProof/>
        </w:rPr>
        <w:t xml:space="preserve">. To survive in such competitive environment, the brick and </w:t>
      </w:r>
      <w:r w:rsidR="00970364" w:rsidRPr="00467D68">
        <w:rPr>
          <w:noProof/>
        </w:rPr>
        <w:t>mortar</w:t>
      </w:r>
      <w:r w:rsidRPr="00467D68">
        <w:rPr>
          <w:noProof/>
        </w:rPr>
        <w:t xml:space="preserve"> retail </w:t>
      </w:r>
      <w:r w:rsidR="001A6F90" w:rsidRPr="00467D68">
        <w:rPr>
          <w:noProof/>
        </w:rPr>
        <w:t>must</w:t>
      </w:r>
      <w:r w:rsidRPr="00467D68">
        <w:rPr>
          <w:noProof/>
        </w:rPr>
        <w:t xml:space="preserve"> be innovative and competiti</w:t>
      </w:r>
      <w:r w:rsidR="001A6F90" w:rsidRPr="00467D68">
        <w:rPr>
          <w:noProof/>
        </w:rPr>
        <w:t>ve</w:t>
      </w:r>
      <w:r w:rsidRPr="00467D68">
        <w:rPr>
          <w:noProof/>
        </w:rPr>
        <w:t xml:space="preserve"> to stay in the market.</w:t>
      </w:r>
      <w:r w:rsidR="00563C30" w:rsidRPr="00467D68">
        <w:rPr>
          <w:noProof/>
        </w:rPr>
        <w:t xml:space="preserve"> Hence the management of th</w:t>
      </w:r>
      <w:r w:rsidR="00401B47" w:rsidRPr="00467D68">
        <w:rPr>
          <w:noProof/>
        </w:rPr>
        <w:t>is reta</w:t>
      </w:r>
      <w:r w:rsidR="00563C30" w:rsidRPr="00467D68">
        <w:rPr>
          <w:noProof/>
        </w:rPr>
        <w:t>il chain wish to classify the stores, value of each products they are delivering and thus enhance the margin to the retailer.</w:t>
      </w:r>
    </w:p>
    <w:p w:rsidR="004B3E5A" w:rsidRPr="00467D68" w:rsidRDefault="001E2C72" w:rsidP="00210EB4">
      <w:pPr>
        <w:spacing w:line="360" w:lineRule="auto"/>
        <w:ind w:firstLine="720"/>
        <w:jc w:val="both"/>
        <w:rPr>
          <w:noProof/>
        </w:rPr>
      </w:pPr>
      <w:r w:rsidRPr="00467D68">
        <w:rPr>
          <w:noProof/>
          <w:lang w:eastAsia="en-US"/>
        </w:rPr>
        <w:drawing>
          <wp:anchor distT="0" distB="0" distL="114300" distR="114300" simplePos="0" relativeHeight="251658240" behindDoc="0" locked="0" layoutInCell="1" allowOverlap="1" wp14:anchorId="3D561D25">
            <wp:simplePos x="0" y="0"/>
            <wp:positionH relativeFrom="margin">
              <wp:align>left</wp:align>
            </wp:positionH>
            <wp:positionV relativeFrom="paragraph">
              <wp:posOffset>73330</wp:posOffset>
            </wp:positionV>
            <wp:extent cx="3112770" cy="15220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2770" cy="1522095"/>
                    </a:xfrm>
                    <a:prstGeom prst="rect">
                      <a:avLst/>
                    </a:prstGeom>
                    <a:noFill/>
                  </pic:spPr>
                </pic:pic>
              </a:graphicData>
            </a:graphic>
          </wp:anchor>
        </w:drawing>
      </w:r>
      <w:r w:rsidR="0074529E" w:rsidRPr="00467D68">
        <w:rPr>
          <w:noProof/>
        </w:rPr>
        <w:t xml:space="preserve">The </w:t>
      </w:r>
      <w:r w:rsidR="00563C30" w:rsidRPr="00467D68">
        <w:rPr>
          <w:noProof/>
        </w:rPr>
        <w:t xml:space="preserve">dataset </w:t>
      </w:r>
      <w:r w:rsidR="00761B58" w:rsidRPr="00467D68">
        <w:rPr>
          <w:noProof/>
        </w:rPr>
        <w:t>generated out</w:t>
      </w:r>
      <w:r w:rsidR="00563C30" w:rsidRPr="00467D68">
        <w:rPr>
          <w:noProof/>
        </w:rPr>
        <w:t xml:space="preserve"> of transaction/</w:t>
      </w:r>
      <w:r w:rsidR="0074529E" w:rsidRPr="00467D68">
        <w:rPr>
          <w:noProof/>
        </w:rPr>
        <w:t>sales</w:t>
      </w:r>
      <w:r w:rsidR="00563C30" w:rsidRPr="00467D68">
        <w:rPr>
          <w:noProof/>
        </w:rPr>
        <w:t xml:space="preserve"> (spends by the customer)</w:t>
      </w:r>
      <w:r w:rsidR="0074529E" w:rsidRPr="00467D68">
        <w:rPr>
          <w:noProof/>
        </w:rPr>
        <w:t xml:space="preserve"> </w:t>
      </w:r>
      <w:r w:rsidR="00563C30" w:rsidRPr="00467D68">
        <w:rPr>
          <w:noProof/>
        </w:rPr>
        <w:t xml:space="preserve">done </w:t>
      </w:r>
      <w:r w:rsidR="0074529E" w:rsidRPr="00467D68">
        <w:rPr>
          <w:noProof/>
        </w:rPr>
        <w:t xml:space="preserve">over the year </w:t>
      </w:r>
      <w:r w:rsidR="00761B58" w:rsidRPr="00467D68">
        <w:rPr>
          <w:noProof/>
        </w:rPr>
        <w:t xml:space="preserve">that highly </w:t>
      </w:r>
      <w:r w:rsidR="0074529E" w:rsidRPr="00467D68">
        <w:rPr>
          <w:noProof/>
        </w:rPr>
        <w:t>depends on the customer preference of retail stores over the competition</w:t>
      </w:r>
      <w:r w:rsidR="00501205" w:rsidRPr="00467D68">
        <w:rPr>
          <w:noProof/>
        </w:rPr>
        <w:t xml:space="preserve">. The entire dataset </w:t>
      </w:r>
      <w:r w:rsidR="00A97E48" w:rsidRPr="00467D68">
        <w:rPr>
          <w:noProof/>
        </w:rPr>
        <w:t>filtered to</w:t>
      </w:r>
      <w:r w:rsidR="00501205" w:rsidRPr="00467D68">
        <w:rPr>
          <w:noProof/>
        </w:rPr>
        <w:t xml:space="preserve"> products that used for </w:t>
      </w:r>
      <w:r w:rsidR="00A97E48" w:rsidRPr="00467D68">
        <w:rPr>
          <w:noProof/>
        </w:rPr>
        <w:t>prior and during breakfast.</w:t>
      </w:r>
      <w:r w:rsidR="00406B1E" w:rsidRPr="00467D68">
        <w:rPr>
          <w:noProof/>
        </w:rPr>
        <w:t xml:space="preserve"> The figure 2, market size of bakery product in the United States of the America shows that bakery products (65%)2 dominate the consumption during breakfast.</w:t>
      </w:r>
      <w:r w:rsidR="004B3E5A" w:rsidRPr="00467D68">
        <w:rPr>
          <w:noProof/>
        </w:rPr>
        <w:t xml:space="preserve"> </w:t>
      </w:r>
      <w:r w:rsidR="00C10114" w:rsidRPr="00467D68">
        <w:rPr>
          <w:noProof/>
        </w:rPr>
        <w:t>Also,</w:t>
      </w:r>
      <w:r w:rsidR="004B3E5A" w:rsidRPr="00467D68">
        <w:rPr>
          <w:noProof/>
        </w:rPr>
        <w:t xml:space="preserve"> </w:t>
      </w:r>
      <w:r w:rsidR="00C10114" w:rsidRPr="00467D68">
        <w:rPr>
          <w:noProof/>
        </w:rPr>
        <w:t>it</w:t>
      </w:r>
      <w:r w:rsidR="004B3E5A" w:rsidRPr="00467D68">
        <w:rPr>
          <w:noProof/>
        </w:rPr>
        <w:t xml:space="preserve"> rein</w:t>
      </w:r>
      <w:r w:rsidR="00E76B7F" w:rsidRPr="00467D68">
        <w:rPr>
          <w:noProof/>
        </w:rPr>
        <w:t>forces that consumption pattern</w:t>
      </w:r>
      <w:r w:rsidR="004B3E5A" w:rsidRPr="00467D68">
        <w:rPr>
          <w:noProof/>
        </w:rPr>
        <w:t xml:space="preserve"> of breakfast is not changed for the past during 2005-2011.But</w:t>
      </w:r>
      <w:r w:rsidR="00A97E48" w:rsidRPr="00467D68">
        <w:rPr>
          <w:noProof/>
        </w:rPr>
        <w:t xml:space="preserve"> </w:t>
      </w:r>
      <w:r w:rsidR="004B3E5A" w:rsidRPr="00467D68">
        <w:rPr>
          <w:noProof/>
        </w:rPr>
        <w:t>t</w:t>
      </w:r>
      <w:r w:rsidR="004B4820" w:rsidRPr="00467D68">
        <w:rPr>
          <w:noProof/>
        </w:rPr>
        <w:t>he drive of health and wellness among the consumers added another segment i.e. Health and wellness breakfast</w:t>
      </w:r>
      <w:r w:rsidR="004B3E5A" w:rsidRPr="00467D68">
        <w:rPr>
          <w:noProof/>
        </w:rPr>
        <w:t xml:space="preserve"> made an internal change in the subcategory</w:t>
      </w:r>
      <w:r w:rsidR="004B4820" w:rsidRPr="00467D68">
        <w:rPr>
          <w:noProof/>
        </w:rPr>
        <w:t>. T</w:t>
      </w:r>
      <w:r w:rsidR="004B3E5A" w:rsidRPr="00467D68">
        <w:rPr>
          <w:noProof/>
        </w:rPr>
        <w:t>he health and wellness breakfast</w:t>
      </w:r>
      <w:r w:rsidR="004B4820" w:rsidRPr="00467D68">
        <w:rPr>
          <w:noProof/>
        </w:rPr>
        <w:t xml:space="preserve"> comprises cereals</w:t>
      </w:r>
      <w:r w:rsidR="004B3E5A" w:rsidRPr="00467D68">
        <w:rPr>
          <w:noProof/>
        </w:rPr>
        <w:t xml:space="preserve">, bread, biscuits and cakes, the </w:t>
      </w:r>
      <w:r w:rsidR="004B3E5A" w:rsidRPr="00467D68">
        <w:rPr>
          <w:noProof/>
          <w:lang w:eastAsia="en-US"/>
        </w:rPr>
        <w:drawing>
          <wp:anchor distT="0" distB="0" distL="114300" distR="114300" simplePos="0" relativeHeight="251659264" behindDoc="1" locked="0" layoutInCell="1" allowOverlap="1" wp14:anchorId="7842B9FF">
            <wp:simplePos x="0" y="0"/>
            <wp:positionH relativeFrom="margin">
              <wp:posOffset>3328416</wp:posOffset>
            </wp:positionH>
            <wp:positionV relativeFrom="page">
              <wp:posOffset>914400</wp:posOffset>
            </wp:positionV>
            <wp:extent cx="2527935" cy="1519555"/>
            <wp:effectExtent l="0" t="0" r="5715" b="4445"/>
            <wp:wrapTight wrapText="bothSides">
              <wp:wrapPolygon edited="0">
                <wp:start x="0" y="0"/>
                <wp:lineTo x="0" y="21392"/>
                <wp:lineTo x="21486" y="21392"/>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7935" cy="1519555"/>
                    </a:xfrm>
                    <a:prstGeom prst="rect">
                      <a:avLst/>
                    </a:prstGeom>
                    <a:noFill/>
                  </pic:spPr>
                </pic:pic>
              </a:graphicData>
            </a:graphic>
          </wp:anchor>
        </w:drawing>
      </w:r>
      <w:r w:rsidR="004B3E5A" w:rsidRPr="00467D68">
        <w:rPr>
          <w:noProof/>
        </w:rPr>
        <w:t>study shows that cereals losing their placing with breads. The breakfast shares for cereals decreased from 6</w:t>
      </w:r>
      <w:r w:rsidR="0054788D" w:rsidRPr="00467D68">
        <w:rPr>
          <w:noProof/>
        </w:rPr>
        <w:t>2</w:t>
      </w:r>
      <w:r w:rsidR="004B3E5A" w:rsidRPr="00467D68">
        <w:rPr>
          <w:noProof/>
        </w:rPr>
        <w:t xml:space="preserve"> % to 57%, evident from fig</w:t>
      </w:r>
      <w:r w:rsidR="001D604A" w:rsidRPr="00467D68">
        <w:rPr>
          <w:noProof/>
        </w:rPr>
        <w:t xml:space="preserve"> </w:t>
      </w:r>
      <w:r w:rsidR="004B3E5A" w:rsidRPr="00467D68">
        <w:rPr>
          <w:noProof/>
        </w:rPr>
        <w:t>3.</w:t>
      </w:r>
    </w:p>
    <w:p w:rsidR="001D604A" w:rsidRPr="00467D68" w:rsidRDefault="004B4820" w:rsidP="00210EB4">
      <w:pPr>
        <w:spacing w:line="360" w:lineRule="auto"/>
        <w:ind w:firstLine="720"/>
        <w:jc w:val="both"/>
        <w:rPr>
          <w:noProof/>
        </w:rPr>
      </w:pPr>
      <w:r w:rsidRPr="00467D68">
        <w:rPr>
          <w:noProof/>
        </w:rPr>
        <w:lastRenderedPageBreak/>
        <w:t xml:space="preserve"> </w:t>
      </w:r>
      <w:r w:rsidR="001D604A" w:rsidRPr="00467D68">
        <w:rPr>
          <w:noProof/>
        </w:rPr>
        <w:t>In the prevailing condition, the retailer wish to understand the consumption/spending pattern of their consumers in five different states with past three-year data</w:t>
      </w:r>
      <w:r w:rsidR="0058668E" w:rsidRPr="00467D68">
        <w:rPr>
          <w:noProof/>
        </w:rPr>
        <w:t xml:space="preserve"> and preferably store the consumers choice of the product in the shelves</w:t>
      </w:r>
      <w:r w:rsidR="001D604A" w:rsidRPr="00467D68">
        <w:rPr>
          <w:noProof/>
        </w:rPr>
        <w:t xml:space="preserve">. </w:t>
      </w:r>
    </w:p>
    <w:p w:rsidR="00210EB4" w:rsidRPr="00467D68" w:rsidRDefault="00210EB4" w:rsidP="00210EB4">
      <w:pPr>
        <w:spacing w:line="360" w:lineRule="auto"/>
        <w:ind w:firstLine="720"/>
        <w:jc w:val="both"/>
        <w:rPr>
          <w:noProof/>
        </w:rPr>
      </w:pPr>
      <w:r w:rsidRPr="00467D68">
        <w:rPr>
          <w:noProof/>
        </w:rPr>
        <w:t>The objective of th</w:t>
      </w:r>
      <w:r w:rsidR="008D5DF5" w:rsidRPr="00467D68">
        <w:rPr>
          <w:noProof/>
        </w:rPr>
        <w:t>is</w:t>
      </w:r>
      <w:r w:rsidRPr="00467D68">
        <w:rPr>
          <w:noProof/>
        </w:rPr>
        <w:t xml:space="preserve"> study to predict the sales for the future</w:t>
      </w:r>
      <w:r w:rsidR="001D604A" w:rsidRPr="00467D68">
        <w:rPr>
          <w:noProof/>
        </w:rPr>
        <w:t xml:space="preserve"> for different products</w:t>
      </w:r>
      <w:r w:rsidRPr="00467D68">
        <w:rPr>
          <w:noProof/>
        </w:rPr>
        <w:t xml:space="preserve">, </w:t>
      </w:r>
      <w:r w:rsidR="006505A7" w:rsidRPr="00467D68">
        <w:rPr>
          <w:noProof/>
        </w:rPr>
        <w:t>test hypothesis to address</w:t>
      </w:r>
      <w:r w:rsidRPr="00467D68">
        <w:rPr>
          <w:noProof/>
        </w:rPr>
        <w:t xml:space="preserve"> the relation between price and discount, price thresholds and price elasticity of the products. </w:t>
      </w:r>
      <w:r w:rsidR="006505A7" w:rsidRPr="00467D68">
        <w:rPr>
          <w:noProof/>
        </w:rPr>
        <w:t>The study should</w:t>
      </w:r>
      <w:r w:rsidRPr="00467D68">
        <w:rPr>
          <w:noProof/>
        </w:rPr>
        <w:t xml:space="preserve"> estimate the impact on sales by changing the price gaps between items, promotions, displays and feature. Also, address price cushion on increase in margin to retailer that would increase the sales. At the end, considerable effort should be spent to identify the products that would enhance the sales and margin to the retailer.</w:t>
      </w:r>
    </w:p>
    <w:p w:rsidR="00BD6B8B" w:rsidRPr="00C6170B" w:rsidRDefault="00BD6B8B" w:rsidP="00D46301">
      <w:pPr>
        <w:pStyle w:val="Heading1"/>
      </w:pPr>
      <w:bookmarkStart w:id="3" w:name="_Toc498549616"/>
      <w:r w:rsidRPr="00467D68">
        <w:t>Dataset Description</w:t>
      </w:r>
      <w:bookmarkEnd w:id="3"/>
      <w:r w:rsidR="00CC36FE" w:rsidRPr="00467D68">
        <w:t xml:space="preserve"> </w:t>
      </w:r>
    </w:p>
    <w:p w:rsidR="00BD6B8B" w:rsidRPr="00467D68" w:rsidRDefault="00F06970" w:rsidP="00605F2C">
      <w:pPr>
        <w:spacing w:line="360" w:lineRule="auto"/>
        <w:ind w:firstLine="709"/>
        <w:jc w:val="both"/>
        <w:rPr>
          <w:noProof/>
        </w:rPr>
      </w:pPr>
      <w:r w:rsidRPr="00467D68">
        <w:rPr>
          <w:noProof/>
        </w:rPr>
        <w:t>The dataset comprises</w:t>
      </w:r>
      <w:r w:rsidR="00DD3C12" w:rsidRPr="00467D68">
        <w:rPr>
          <w:noProof/>
        </w:rPr>
        <w:t xml:space="preserve"> Weekly aggregated product level sales</w:t>
      </w:r>
      <w:r w:rsidRPr="00467D68">
        <w:rPr>
          <w:noProof/>
        </w:rPr>
        <w:t xml:space="preserve"> transaction data at different stores located at </w:t>
      </w:r>
      <w:r w:rsidR="00DD3C12" w:rsidRPr="00467D68">
        <w:rPr>
          <w:noProof/>
        </w:rPr>
        <w:t>Four</w:t>
      </w:r>
      <w:r w:rsidRPr="00467D68">
        <w:rPr>
          <w:noProof/>
        </w:rPr>
        <w:t xml:space="preserve"> different states of the united states of America. It </w:t>
      </w:r>
      <w:r w:rsidR="00210EB4" w:rsidRPr="00467D68">
        <w:rPr>
          <w:noProof/>
        </w:rPr>
        <w:t>contains</w:t>
      </w:r>
      <w:r w:rsidRPr="00467D68">
        <w:rPr>
          <w:noProof/>
        </w:rPr>
        <w:t xml:space="preserve"> the</w:t>
      </w:r>
      <w:r w:rsidR="00DD3C12" w:rsidRPr="00467D68">
        <w:rPr>
          <w:noProof/>
        </w:rPr>
        <w:t xml:space="preserve"> 55</w:t>
      </w:r>
      <w:r w:rsidRPr="00467D68">
        <w:rPr>
          <w:noProof/>
        </w:rPr>
        <w:t xml:space="preserve"> </w:t>
      </w:r>
      <w:r w:rsidR="00CC36FE" w:rsidRPr="00467D68">
        <w:rPr>
          <w:noProof/>
        </w:rPr>
        <w:t>products</w:t>
      </w:r>
      <w:r w:rsidRPr="00467D68">
        <w:rPr>
          <w:noProof/>
        </w:rPr>
        <w:t xml:space="preserve"> (unique product code wise), price, baseline and custome</w:t>
      </w:r>
      <w:r w:rsidR="00210EB4" w:rsidRPr="00467D68">
        <w:rPr>
          <w:noProof/>
        </w:rPr>
        <w:t>r spend pattern on weekly basis for past 156 weeks.</w:t>
      </w:r>
    </w:p>
    <w:p w:rsidR="00CC36FE" w:rsidRPr="00467D68" w:rsidRDefault="0054788D" w:rsidP="0094760F">
      <w:pPr>
        <w:spacing w:line="360" w:lineRule="auto"/>
        <w:ind w:firstLine="709"/>
        <w:jc w:val="both"/>
        <w:rPr>
          <w:noProof/>
        </w:rPr>
      </w:pPr>
      <w:r w:rsidRPr="00467D68">
        <w:rPr>
          <w:noProof/>
        </w:rPr>
        <w:t xml:space="preserve">The dataset </w:t>
      </w:r>
      <w:r w:rsidR="00DD3C12" w:rsidRPr="00467D68">
        <w:rPr>
          <w:noProof/>
        </w:rPr>
        <w:t>aggregated</w:t>
      </w:r>
      <w:r w:rsidRPr="00467D68">
        <w:rPr>
          <w:noProof/>
        </w:rPr>
        <w:t xml:space="preserve"> in terms of product wise transaction with reference to UPC (unique product code</w:t>
      </w:r>
      <w:r w:rsidR="00DD3C12" w:rsidRPr="00467D68">
        <w:rPr>
          <w:noProof/>
        </w:rPr>
        <w:t>)</w:t>
      </w:r>
      <w:r w:rsidR="00024B77" w:rsidRPr="00467D68">
        <w:rPr>
          <w:noProof/>
        </w:rPr>
        <w:t xml:space="preserve"> in date time line</w:t>
      </w:r>
      <w:r w:rsidR="00CC57EF" w:rsidRPr="00467D68">
        <w:rPr>
          <w:noProof/>
        </w:rPr>
        <w:t>, details of the store in which the transaction made, details of the product with details on packaging, brand and manufacturer.</w:t>
      </w:r>
      <w:r w:rsidR="00024B77" w:rsidRPr="00467D68">
        <w:rPr>
          <w:noProof/>
        </w:rPr>
        <w:t xml:space="preserve"> There were few categorical variables such as product, category, sub category and Store id. There were many continuous variables such as </w:t>
      </w:r>
      <w:r w:rsidR="00605F2C" w:rsidRPr="00467D68">
        <w:rPr>
          <w:noProof/>
        </w:rPr>
        <w:t>Spend (Sale), sales areas and price.</w:t>
      </w:r>
      <w:r w:rsidR="00CC36FE">
        <w:rPr>
          <w:noProof/>
        </w:rPr>
        <w:br w:type="page"/>
      </w:r>
    </w:p>
    <w:p w:rsidR="00BD6B8B" w:rsidRPr="00C6170B" w:rsidRDefault="00DD3C12" w:rsidP="00C6170B">
      <w:pPr>
        <w:pStyle w:val="Heading2"/>
      </w:pPr>
      <w:bookmarkStart w:id="4" w:name="_Toc498549617"/>
      <w:r w:rsidRPr="00467D68">
        <w:rPr>
          <w:noProof/>
        </w:rPr>
        <w:lastRenderedPageBreak/>
        <w:t>Features</w:t>
      </w:r>
      <w:bookmarkEnd w:id="4"/>
    </w:p>
    <w:tbl>
      <w:tblPr>
        <w:tblW w:w="9329" w:type="dxa"/>
        <w:tblLook w:val="04A0" w:firstRow="1" w:lastRow="0" w:firstColumn="1" w:lastColumn="0" w:noHBand="0" w:noVBand="1"/>
      </w:tblPr>
      <w:tblGrid>
        <w:gridCol w:w="3163"/>
        <w:gridCol w:w="3021"/>
        <w:gridCol w:w="1457"/>
        <w:gridCol w:w="1688"/>
      </w:tblGrid>
      <w:tr w:rsidR="00006A73" w:rsidRPr="00006A73" w:rsidTr="0094760F">
        <w:trPr>
          <w:trHeight w:val="278"/>
        </w:trPr>
        <w:tc>
          <w:tcPr>
            <w:tcW w:w="3163" w:type="dxa"/>
            <w:tcBorders>
              <w:top w:val="single" w:sz="8" w:space="0" w:color="auto"/>
              <w:left w:val="single" w:sz="8" w:space="0" w:color="auto"/>
              <w:bottom w:val="single" w:sz="4" w:space="0" w:color="auto"/>
              <w:right w:val="single" w:sz="4"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VARIABLE NAME</w:t>
            </w:r>
          </w:p>
        </w:tc>
        <w:tc>
          <w:tcPr>
            <w:tcW w:w="3021" w:type="dxa"/>
            <w:tcBorders>
              <w:top w:val="single" w:sz="8" w:space="0" w:color="auto"/>
              <w:left w:val="nil"/>
              <w:bottom w:val="single" w:sz="4" w:space="0" w:color="auto"/>
              <w:right w:val="single" w:sz="4"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DESCRIPTION</w:t>
            </w:r>
          </w:p>
        </w:tc>
        <w:tc>
          <w:tcPr>
            <w:tcW w:w="1457" w:type="dxa"/>
            <w:tcBorders>
              <w:top w:val="single" w:sz="8" w:space="0" w:color="auto"/>
              <w:left w:val="nil"/>
              <w:bottom w:val="single" w:sz="4" w:space="0" w:color="auto"/>
              <w:right w:val="single" w:sz="4"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DATA TYPE</w:t>
            </w:r>
          </w:p>
        </w:tc>
        <w:tc>
          <w:tcPr>
            <w:tcW w:w="1688" w:type="dxa"/>
            <w:tcBorders>
              <w:top w:val="single" w:sz="8" w:space="0" w:color="auto"/>
              <w:left w:val="nil"/>
              <w:bottom w:val="single" w:sz="4" w:space="0" w:color="auto"/>
              <w:right w:val="single" w:sz="8"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CATEGORIES</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ADDRESS_CITY_NAME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CC36FE" w:rsidP="00006A73">
            <w:pPr>
              <w:spacing w:after="0" w:line="240" w:lineRule="auto"/>
              <w:rPr>
                <w:noProof/>
              </w:rPr>
            </w:pPr>
            <w:r w:rsidRPr="00467D68">
              <w:rPr>
                <w:noProof/>
              </w:rPr>
              <w:t>C</w:t>
            </w:r>
            <w:r w:rsidR="00006A73" w:rsidRPr="00467D68">
              <w:rPr>
                <w:noProof/>
              </w:rPr>
              <w:t>ity</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51</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ADDRESS_STATE_PROV_CODE</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CC36FE" w:rsidP="00006A73">
            <w:pPr>
              <w:spacing w:after="0" w:line="240" w:lineRule="auto"/>
              <w:rPr>
                <w:noProof/>
              </w:rPr>
            </w:pPr>
            <w:r w:rsidRPr="00467D68">
              <w:rPr>
                <w:noProof/>
              </w:rPr>
              <w:t>S</w:t>
            </w:r>
            <w:r w:rsidR="00006A73" w:rsidRPr="00467D68">
              <w:rPr>
                <w:noProof/>
              </w:rPr>
              <w:t>tate</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4</w:t>
            </w:r>
          </w:p>
        </w:tc>
      </w:tr>
      <w:tr w:rsidR="00006A73" w:rsidRPr="00006A73" w:rsidTr="0094760F">
        <w:trPr>
          <w:trHeight w:val="501"/>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AVG_WEEKLY_BASKETS</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average weekly baskets sold in the store</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BASE_PRICE</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base price of item</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MANUFACTURER</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manufacturer</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16</w:t>
            </w:r>
          </w:p>
        </w:tc>
      </w:tr>
      <w:tr w:rsidR="00006A73" w:rsidRPr="00006A73" w:rsidTr="0094760F">
        <w:trPr>
          <w:trHeight w:val="292"/>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category of product</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4</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DESCRIPTION</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CC36FE" w:rsidP="00006A73">
            <w:pPr>
              <w:spacing w:after="0" w:line="240" w:lineRule="auto"/>
              <w:rPr>
                <w:noProof/>
              </w:rPr>
            </w:pPr>
            <w:r w:rsidRPr="00467D68">
              <w:rPr>
                <w:noProof/>
              </w:rPr>
              <w:t>prod</w:t>
            </w:r>
            <w:r w:rsidR="00006A73" w:rsidRPr="00467D68">
              <w:rPr>
                <w:noProof/>
              </w:rPr>
              <w:t>u</w:t>
            </w:r>
            <w:r w:rsidRPr="00467D68">
              <w:rPr>
                <w:noProof/>
              </w:rPr>
              <w:t>c</w:t>
            </w:r>
            <w:r w:rsidR="00006A73" w:rsidRPr="00467D68">
              <w:rPr>
                <w:noProof/>
              </w:rPr>
              <w:t>t description</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52</w:t>
            </w:r>
          </w:p>
        </w:tc>
      </w:tr>
      <w:tr w:rsidR="00006A73" w:rsidRPr="00006A73" w:rsidTr="0094760F">
        <w:trPr>
          <w:trHeight w:val="585"/>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DISPLAY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product was a part of in-store promotional display</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2</w:t>
            </w:r>
          </w:p>
        </w:tc>
      </w:tr>
      <w:tr w:rsidR="00006A73" w:rsidRPr="00006A73" w:rsidTr="0094760F">
        <w:trPr>
          <w:trHeight w:val="334"/>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FEATURE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product was in in-store circular</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2</w:t>
            </w:r>
          </w:p>
        </w:tc>
      </w:tr>
      <w:tr w:rsidR="00006A73" w:rsidRPr="00006A73" w:rsidTr="0094760F">
        <w:trPr>
          <w:trHeight w:val="292"/>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HHS</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 of purchasing households</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1366"/>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MSA_CODE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(Metropolitan Statistical Area) geographic region with a high core population density and close economic ties throughout the surrounding areas</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9</w:t>
            </w:r>
          </w:p>
        </w:tc>
      </w:tr>
      <w:tr w:rsidR="00006A73" w:rsidRPr="00006A73" w:rsidTr="0094760F">
        <w:trPr>
          <w:trHeight w:val="515"/>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PARKING_SPACE_QTY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number of parking spaces in the store parking lot</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571"/>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PRICE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actual amount charged for the product at shelf</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WEEK_END_DATE</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week ending date</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SALES_AREA_SIZE_NUM</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square footage of store</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STORE_APPEAL</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Retailer's designated store appeal</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73</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SPEND</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total spend (i.e., $ sales)</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STORE_NUM</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store number</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77</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SUB_CATEGORY</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sub-category of product</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7</w:t>
            </w:r>
          </w:p>
        </w:tc>
      </w:tr>
      <w:tr w:rsidR="00006A73" w:rsidRPr="00006A73" w:rsidTr="0094760F">
        <w:trPr>
          <w:trHeight w:val="1115"/>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TPR_ONLY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temporary price reduction only (i.e., shelf tag only, product was reduced in price but not on display or in an advertisment)</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2</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UNITS</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units sold</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UPC</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(Universal Product Code)</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55</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VISITS</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number of unique purchases (baskets) that included the product</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8"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PRODUCT_SIZE</w:t>
            </w:r>
          </w:p>
        </w:tc>
        <w:tc>
          <w:tcPr>
            <w:tcW w:w="3021" w:type="dxa"/>
            <w:tcBorders>
              <w:top w:val="nil"/>
              <w:left w:val="nil"/>
              <w:bottom w:val="single" w:sz="8"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package size or quantity of product</w:t>
            </w:r>
          </w:p>
        </w:tc>
        <w:tc>
          <w:tcPr>
            <w:tcW w:w="1457" w:type="dxa"/>
            <w:tcBorders>
              <w:top w:val="nil"/>
              <w:left w:val="nil"/>
              <w:bottom w:val="single" w:sz="8"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8"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28</w:t>
            </w:r>
          </w:p>
        </w:tc>
      </w:tr>
    </w:tbl>
    <w:p w:rsidR="007D5DAF" w:rsidRDefault="007D5DAF" w:rsidP="00C6170B">
      <w:pPr>
        <w:pStyle w:val="Heading2"/>
        <w:rPr>
          <w:noProof/>
        </w:rPr>
      </w:pPr>
    </w:p>
    <w:p w:rsidR="002F7122" w:rsidRPr="00467D68" w:rsidRDefault="002F7122">
      <w:pPr>
        <w:rPr>
          <w:noProof/>
        </w:rPr>
      </w:pPr>
      <w:r>
        <w:rPr>
          <w:noProof/>
          <w:lang w:eastAsia="en-US"/>
        </w:rPr>
        <w:drawing>
          <wp:inline distT="0" distB="0" distL="0" distR="0" wp14:anchorId="755A4B77" wp14:editId="7E25CB17">
            <wp:extent cx="561975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3171825"/>
                    </a:xfrm>
                    <a:prstGeom prst="rect">
                      <a:avLst/>
                    </a:prstGeom>
                  </pic:spPr>
                </pic:pic>
              </a:graphicData>
            </a:graphic>
          </wp:inline>
        </w:drawing>
      </w:r>
    </w:p>
    <w:p w:rsidR="00392C05" w:rsidRDefault="00392C05" w:rsidP="00D46301">
      <w:pPr>
        <w:pStyle w:val="Heading1"/>
      </w:pPr>
      <w:bookmarkStart w:id="5" w:name="_Toc498549618"/>
      <w:r>
        <w:t>Missing Value Treatment</w:t>
      </w:r>
      <w:bookmarkEnd w:id="5"/>
    </w:p>
    <w:p w:rsidR="00392C05" w:rsidRDefault="00392C05">
      <w:pPr>
        <w:rPr>
          <w:rFonts w:asciiTheme="majorHAnsi" w:eastAsiaTheme="majorEastAsia" w:hAnsiTheme="majorHAnsi" w:cstheme="majorBidi"/>
          <w:b/>
          <w:bCs/>
          <w:smallCaps/>
          <w:noProof/>
          <w:sz w:val="36"/>
          <w:szCs w:val="36"/>
        </w:rPr>
      </w:pPr>
      <w:r>
        <w:t xml:space="preserve">The data has 23 observations with price value, 185 observations with base price value and 52 observations with parking values missing. We have </w:t>
      </w:r>
      <w:r w:rsidR="005809E6">
        <w:t>aggregated the data to product wise on weekly basis and took the average value to replace the missing price and base price values. For missing parking values we have consider them with a 0 replacement as most of the store may not have dedicated parking slots, they might be in a spared area.</w:t>
      </w:r>
      <w:r>
        <w:br w:type="page"/>
      </w:r>
    </w:p>
    <w:p w:rsidR="001E7402" w:rsidRPr="003D0CDE" w:rsidRDefault="001E7402" w:rsidP="00D46301">
      <w:pPr>
        <w:pStyle w:val="Heading1"/>
      </w:pPr>
      <w:bookmarkStart w:id="6" w:name="_Toc498549619"/>
      <w:bookmarkStart w:id="7" w:name="_GoBack"/>
      <w:bookmarkEnd w:id="7"/>
      <w:r w:rsidRPr="00467D68">
        <w:lastRenderedPageBreak/>
        <w:t>Methodology</w:t>
      </w:r>
      <w:bookmarkEnd w:id="6"/>
    </w:p>
    <w:p w:rsidR="001E7402" w:rsidRPr="0094760F" w:rsidRDefault="001E7402" w:rsidP="001E7402">
      <w:pPr>
        <w:pStyle w:val="Heading2"/>
      </w:pPr>
      <w:bookmarkStart w:id="8" w:name="_Toc498549620"/>
      <w:r w:rsidRPr="00467D68">
        <w:rPr>
          <w:noProof/>
        </w:rPr>
        <w:t>Exploratory Descriptive Analysis</w:t>
      </w:r>
      <w:bookmarkEnd w:id="8"/>
    </w:p>
    <w:p w:rsidR="001E7402" w:rsidRPr="00812224" w:rsidRDefault="001E7402" w:rsidP="001E7402">
      <w:pPr>
        <w:spacing w:line="360" w:lineRule="auto"/>
        <w:jc w:val="both"/>
        <w:rPr>
          <w:rFonts w:ascii="Cambria" w:hAnsi="Cambria"/>
        </w:rPr>
      </w:pPr>
      <w:r w:rsidRPr="00812224">
        <w:rPr>
          <w:rFonts w:ascii="Cambria" w:hAnsi="Cambria"/>
          <w:noProof/>
          <w:lang w:eastAsia="en-US"/>
        </w:rPr>
        <w:drawing>
          <wp:anchor distT="0" distB="0" distL="114300" distR="114300" simplePos="0" relativeHeight="251678720" behindDoc="0" locked="0" layoutInCell="1" allowOverlap="1" wp14:anchorId="1CB71659" wp14:editId="36E11CB7">
            <wp:simplePos x="0" y="0"/>
            <wp:positionH relativeFrom="column">
              <wp:posOffset>0</wp:posOffset>
            </wp:positionH>
            <wp:positionV relativeFrom="paragraph">
              <wp:posOffset>-229</wp:posOffset>
            </wp:positionV>
            <wp:extent cx="3569541" cy="1931213"/>
            <wp:effectExtent l="0" t="0" r="0" b="0"/>
            <wp:wrapSquare wrapText="bothSides"/>
            <wp:docPr id="50" name="Picture 5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9541" cy="1931213"/>
                    </a:xfrm>
                    <a:prstGeom prst="rect">
                      <a:avLst/>
                    </a:prstGeom>
                  </pic:spPr>
                </pic:pic>
              </a:graphicData>
            </a:graphic>
          </wp:anchor>
        </w:drawing>
      </w:r>
      <w:r w:rsidRPr="00812224">
        <w:rPr>
          <w:rFonts w:ascii="Cambria" w:hAnsi="Cambria"/>
        </w:rPr>
        <w:t>The sales of the retail chain were as shown in the figure. The retail chain commands average sale of 9600K /</w:t>
      </w:r>
      <w:r w:rsidR="00EA01E8" w:rsidRPr="00812224">
        <w:rPr>
          <w:rFonts w:ascii="Cambria" w:hAnsi="Cambria"/>
        </w:rPr>
        <w:t>year. There</w:t>
      </w:r>
      <w:r w:rsidRPr="00812224">
        <w:rPr>
          <w:rFonts w:ascii="Cambria" w:hAnsi="Cambria"/>
        </w:rPr>
        <w:t xml:space="preserve"> is no predominant seasonality as seen in the chart. But this need to be ascertained with suitable hypothesis. </w:t>
      </w:r>
    </w:p>
    <w:p w:rsidR="001E7402" w:rsidRPr="00812224" w:rsidRDefault="001E7402" w:rsidP="001E7402">
      <w:pPr>
        <w:spacing w:line="360" w:lineRule="auto"/>
        <w:ind w:firstLine="708"/>
        <w:jc w:val="both"/>
        <w:rPr>
          <w:rFonts w:ascii="Cambria" w:hAnsi="Cambria"/>
        </w:rPr>
      </w:pPr>
      <w:r w:rsidRPr="00812224">
        <w:rPr>
          <w:rFonts w:ascii="Cambria" w:hAnsi="Cambria"/>
        </w:rPr>
        <w:t xml:space="preserve"> In line with US population choice, cereals are most preferred food for breakfast in these five states too. This is evident from the product preference chart and sub category.</w:t>
      </w:r>
    </w:p>
    <w:p w:rsidR="001E7402" w:rsidRPr="00812224" w:rsidRDefault="001E7402" w:rsidP="001E7402">
      <w:pPr>
        <w:spacing w:line="360" w:lineRule="auto"/>
        <w:jc w:val="both"/>
        <w:rPr>
          <w:rFonts w:ascii="Cambria" w:hAnsi="Cambria"/>
          <w:noProof/>
        </w:rPr>
      </w:pPr>
      <w:r w:rsidRPr="00812224">
        <w:rPr>
          <w:rFonts w:ascii="Cambria" w:hAnsi="Cambria"/>
          <w:noProof/>
          <w:lang w:eastAsia="en-US"/>
        </w:rPr>
        <w:lastRenderedPageBreak/>
        <w:drawing>
          <wp:anchor distT="0" distB="0" distL="114300" distR="114300" simplePos="0" relativeHeight="251681792" behindDoc="0" locked="0" layoutInCell="1" allowOverlap="1" wp14:anchorId="75175DC9" wp14:editId="1C75E8E6">
            <wp:simplePos x="0" y="0"/>
            <wp:positionH relativeFrom="margin">
              <wp:align>right</wp:align>
            </wp:positionH>
            <wp:positionV relativeFrom="paragraph">
              <wp:posOffset>3230245</wp:posOffset>
            </wp:positionV>
            <wp:extent cx="4803140" cy="2179320"/>
            <wp:effectExtent l="0" t="0" r="0" b="0"/>
            <wp:wrapSquare wrapText="bothSides"/>
            <wp:docPr id="51" name="Picture 5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PNG"/>
                    <pic:cNvPicPr/>
                  </pic:nvPicPr>
                  <pic:blipFill>
                    <a:blip r:embed="rId17">
                      <a:extLst>
                        <a:ext uri="{28A0092B-C50C-407E-A947-70E740481C1C}">
                          <a14:useLocalDpi xmlns:a14="http://schemas.microsoft.com/office/drawing/2010/main" val="0"/>
                        </a:ext>
                      </a:extLst>
                    </a:blip>
                    <a:stretch>
                      <a:fillRect/>
                    </a:stretch>
                  </pic:blipFill>
                  <pic:spPr>
                    <a:xfrm>
                      <a:off x="0" y="0"/>
                      <a:ext cx="4803140" cy="2179320"/>
                    </a:xfrm>
                    <a:prstGeom prst="rect">
                      <a:avLst/>
                    </a:prstGeom>
                  </pic:spPr>
                </pic:pic>
              </a:graphicData>
            </a:graphic>
          </wp:anchor>
        </w:drawing>
      </w:r>
      <w:r w:rsidRPr="00812224">
        <w:rPr>
          <w:rFonts w:ascii="Cambria" w:hAnsi="Cambria"/>
          <w:noProof/>
          <w:lang w:eastAsia="en-US"/>
        </w:rPr>
        <w:drawing>
          <wp:anchor distT="0" distB="0" distL="114300" distR="114300" simplePos="0" relativeHeight="251679744" behindDoc="0" locked="0" layoutInCell="1" allowOverlap="1" wp14:anchorId="72748336" wp14:editId="7ADAAFA4">
            <wp:simplePos x="0" y="0"/>
            <wp:positionH relativeFrom="column">
              <wp:posOffset>0</wp:posOffset>
            </wp:positionH>
            <wp:positionV relativeFrom="paragraph">
              <wp:posOffset>-2718</wp:posOffset>
            </wp:positionV>
            <wp:extent cx="5943600" cy="1294790"/>
            <wp:effectExtent l="0" t="0" r="0" b="635"/>
            <wp:wrapTopAndBottom/>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rotWithShape="1">
                    <a:blip r:embed="rId18">
                      <a:extLst>
                        <a:ext uri="{28A0092B-C50C-407E-A947-70E740481C1C}">
                          <a14:useLocalDpi xmlns:a14="http://schemas.microsoft.com/office/drawing/2010/main" val="0"/>
                        </a:ext>
                      </a:extLst>
                    </a:blip>
                    <a:srcRect b="58547"/>
                    <a:stretch/>
                  </pic:blipFill>
                  <pic:spPr bwMode="auto">
                    <a:xfrm>
                      <a:off x="0" y="0"/>
                      <a:ext cx="5943600" cy="1294790"/>
                    </a:xfrm>
                    <a:prstGeom prst="rect">
                      <a:avLst/>
                    </a:prstGeom>
                    <a:ln>
                      <a:noFill/>
                    </a:ln>
                    <a:extLst>
                      <a:ext uri="{53640926-AAD7-44D8-BBD7-CCE9431645EC}">
                        <a14:shadowObscured xmlns:a14="http://schemas.microsoft.com/office/drawing/2010/main"/>
                      </a:ext>
                    </a:extLst>
                  </pic:spPr>
                </pic:pic>
              </a:graphicData>
            </a:graphic>
          </wp:anchor>
        </w:drawing>
      </w:r>
      <w:r w:rsidRPr="00812224">
        <w:rPr>
          <w:rFonts w:ascii="Cambria" w:hAnsi="Cambria"/>
          <w:noProof/>
          <w:lang w:eastAsia="en-US"/>
        </w:rPr>
        <w:drawing>
          <wp:anchor distT="0" distB="0" distL="114300" distR="114300" simplePos="0" relativeHeight="251680768" behindDoc="0" locked="0" layoutInCell="1" allowOverlap="1" wp14:anchorId="32911EB0" wp14:editId="04532660">
            <wp:simplePos x="0" y="0"/>
            <wp:positionH relativeFrom="column">
              <wp:posOffset>0</wp:posOffset>
            </wp:positionH>
            <wp:positionV relativeFrom="paragraph">
              <wp:posOffset>1291590</wp:posOffset>
            </wp:positionV>
            <wp:extent cx="5943600" cy="1572260"/>
            <wp:effectExtent l="0" t="0" r="0" b="8890"/>
            <wp:wrapTopAndBottom/>
            <wp:docPr id="52" name="Picture 5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PNG"/>
                    <pic:cNvPicPr/>
                  </pic:nvPicPr>
                  <pic:blipFill rotWithShape="1">
                    <a:blip r:embed="rId19">
                      <a:extLst>
                        <a:ext uri="{28A0092B-C50C-407E-A947-70E740481C1C}">
                          <a14:useLocalDpi xmlns:a14="http://schemas.microsoft.com/office/drawing/2010/main" val="0"/>
                        </a:ext>
                      </a:extLst>
                    </a:blip>
                    <a:srcRect b="21096"/>
                    <a:stretch/>
                  </pic:blipFill>
                  <pic:spPr bwMode="auto">
                    <a:xfrm>
                      <a:off x="0" y="0"/>
                      <a:ext cx="5943600"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2224">
        <w:rPr>
          <w:rFonts w:ascii="Cambria" w:hAnsi="Cambria"/>
          <w:noProof/>
        </w:rPr>
        <w:t xml:space="preserve">The brand penetration is highly evident from the chart shown below, the leaving the private lables and general misc brands, the sales of the retail chain is more than 80% contributed by major brands such as Kellogs,Quarker and Tombstone. This shows that population in the five states were highly concerned about the brands they consume. Apart </w:t>
      </w:r>
      <w:r w:rsidRPr="00812224">
        <w:rPr>
          <w:rFonts w:ascii="Cambria" w:hAnsi="Cambria"/>
          <w:noProof/>
          <w:lang w:eastAsia="en-US"/>
        </w:rPr>
        <w:drawing>
          <wp:inline distT="0" distB="0" distL="0" distR="0">
            <wp:extent cx="5943600" cy="1543050"/>
            <wp:effectExtent l="0" t="0" r="0" b="0"/>
            <wp:docPr id="53" name="Picture 5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r w:rsidRPr="00812224">
        <w:rPr>
          <w:rFonts w:ascii="Cambria" w:hAnsi="Cambria"/>
          <w:noProof/>
        </w:rPr>
        <w:t>from major brands, while chosing the cold cereals, snacks and frozen pizza, consumers doesnot seem to worry about the brand and select their choice in the private labels. This augments by the picture shown below.</w:t>
      </w:r>
    </w:p>
    <w:p w:rsidR="001E7402" w:rsidRPr="00812224" w:rsidRDefault="001E7402" w:rsidP="001E7402">
      <w:pPr>
        <w:spacing w:line="360" w:lineRule="auto"/>
        <w:ind w:firstLine="708"/>
        <w:jc w:val="both"/>
        <w:rPr>
          <w:rFonts w:ascii="Cambria" w:hAnsi="Cambria"/>
          <w:noProof/>
        </w:rPr>
      </w:pPr>
      <w:r w:rsidRPr="00812224">
        <w:rPr>
          <w:rFonts w:ascii="Cambria" w:hAnsi="Cambria"/>
          <w:noProof/>
          <w:lang w:eastAsia="en-US"/>
        </w:rPr>
        <w:lastRenderedPageBreak/>
        <w:drawing>
          <wp:anchor distT="0" distB="0" distL="114300" distR="114300" simplePos="0" relativeHeight="251685888" behindDoc="0" locked="0" layoutInCell="1" allowOverlap="1" wp14:anchorId="03E0E456" wp14:editId="65A459A2">
            <wp:simplePos x="0" y="0"/>
            <wp:positionH relativeFrom="margin">
              <wp:align>right</wp:align>
            </wp:positionH>
            <wp:positionV relativeFrom="margin">
              <wp:posOffset>4732858</wp:posOffset>
            </wp:positionV>
            <wp:extent cx="4363720" cy="2296795"/>
            <wp:effectExtent l="0" t="0" r="0" b="8255"/>
            <wp:wrapSquare wrapText="bothSides"/>
            <wp:docPr id="54" name="Picture 5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PNG"/>
                    <pic:cNvPicPr/>
                  </pic:nvPicPr>
                  <pic:blipFill>
                    <a:blip r:embed="rId21">
                      <a:extLst>
                        <a:ext uri="{28A0092B-C50C-407E-A947-70E740481C1C}">
                          <a14:useLocalDpi xmlns:a14="http://schemas.microsoft.com/office/drawing/2010/main" val="0"/>
                        </a:ext>
                      </a:extLst>
                    </a:blip>
                    <a:stretch>
                      <a:fillRect/>
                    </a:stretch>
                  </pic:blipFill>
                  <pic:spPr>
                    <a:xfrm>
                      <a:off x="0" y="0"/>
                      <a:ext cx="4363720" cy="2296795"/>
                    </a:xfrm>
                    <a:prstGeom prst="rect">
                      <a:avLst/>
                    </a:prstGeom>
                  </pic:spPr>
                </pic:pic>
              </a:graphicData>
            </a:graphic>
            <wp14:sizeRelH relativeFrom="margin">
              <wp14:pctWidth>0</wp14:pctWidth>
            </wp14:sizeRelH>
            <wp14:sizeRelV relativeFrom="margin">
              <wp14:pctHeight>0</wp14:pctHeight>
            </wp14:sizeRelV>
          </wp:anchor>
        </w:drawing>
      </w:r>
      <w:r w:rsidRPr="00812224">
        <w:rPr>
          <w:rFonts w:ascii="Cambria" w:hAnsi="Cambria"/>
          <w:noProof/>
          <w:lang w:eastAsia="en-US"/>
        </w:rPr>
        <w:drawing>
          <wp:anchor distT="0" distB="0" distL="114300" distR="114300" simplePos="0" relativeHeight="251684864" behindDoc="0" locked="0" layoutInCell="1" allowOverlap="1" wp14:anchorId="6D0F8400" wp14:editId="0747E046">
            <wp:simplePos x="0" y="0"/>
            <wp:positionH relativeFrom="margin">
              <wp:align>left</wp:align>
            </wp:positionH>
            <wp:positionV relativeFrom="page">
              <wp:posOffset>3217748</wp:posOffset>
            </wp:positionV>
            <wp:extent cx="4260215" cy="2179320"/>
            <wp:effectExtent l="0" t="0" r="6985" b="0"/>
            <wp:wrapSquare wrapText="bothSides"/>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4260215" cy="2179320"/>
                    </a:xfrm>
                    <a:prstGeom prst="rect">
                      <a:avLst/>
                    </a:prstGeom>
                  </pic:spPr>
                </pic:pic>
              </a:graphicData>
            </a:graphic>
            <wp14:sizeRelH relativeFrom="margin">
              <wp14:pctWidth>0</wp14:pctWidth>
            </wp14:sizeRelH>
            <wp14:sizeRelV relativeFrom="margin">
              <wp14:pctHeight>0</wp14:pctHeight>
            </wp14:sizeRelV>
          </wp:anchor>
        </w:drawing>
      </w:r>
      <w:r w:rsidRPr="00812224">
        <w:rPr>
          <w:rFonts w:ascii="Cambria" w:hAnsi="Cambria"/>
          <w:noProof/>
        </w:rPr>
        <w:t xml:space="preserve">Based on retailer choice, the top 10 retailers command better share in the sales of the retail chain. The sale of the retail chain primarily dependant on visits made by each customer . if the retailer has median visits more than 9 times , then the sales contributed would be 50% more than median sales. The customer visit also inherent function of sales area of the shop and  average weekly basket size. There exist a linear relation between the number of visits and sales generated by the customer and this needs to be studied with suitable hypothesis. Those are evident from the above figures. </w:t>
      </w:r>
    </w:p>
    <w:p w:rsidR="001E7402" w:rsidRPr="00812224" w:rsidRDefault="001E7402" w:rsidP="001E7402">
      <w:pPr>
        <w:spacing w:line="360" w:lineRule="auto"/>
        <w:jc w:val="both"/>
        <w:rPr>
          <w:rFonts w:ascii="Cambria" w:hAnsi="Cambria"/>
          <w:noProof/>
        </w:rPr>
      </w:pPr>
      <w:r w:rsidRPr="00812224">
        <w:rPr>
          <w:rFonts w:ascii="Cambria" w:hAnsi="Cambria"/>
          <w:noProof/>
        </w:rPr>
        <w:tab/>
      </w:r>
    </w:p>
    <w:p w:rsidR="001E7402" w:rsidRDefault="001E7402" w:rsidP="001E7402">
      <w:pPr>
        <w:spacing w:line="360" w:lineRule="auto"/>
        <w:jc w:val="both"/>
        <w:rPr>
          <w:rFonts w:ascii="Cambria" w:hAnsi="Cambria"/>
          <w:noProof/>
        </w:rPr>
      </w:pPr>
      <w:r w:rsidRPr="00812224">
        <w:rPr>
          <w:rFonts w:ascii="Cambria" w:hAnsi="Cambria"/>
          <w:noProof/>
          <w:lang w:eastAsia="en-US"/>
        </w:rPr>
        <mc:AlternateContent>
          <mc:Choice Requires="wpg">
            <w:drawing>
              <wp:anchor distT="0" distB="0" distL="114300" distR="114300" simplePos="0" relativeHeight="251683840" behindDoc="0" locked="0" layoutInCell="1" allowOverlap="1" wp14:anchorId="6B73A309" wp14:editId="4E4286A8">
                <wp:simplePos x="0" y="0"/>
                <wp:positionH relativeFrom="margin">
                  <wp:posOffset>1813560</wp:posOffset>
                </wp:positionH>
                <wp:positionV relativeFrom="margin">
                  <wp:posOffset>73025</wp:posOffset>
                </wp:positionV>
                <wp:extent cx="4096385" cy="2238375"/>
                <wp:effectExtent l="0" t="0" r="0" b="9525"/>
                <wp:wrapSquare wrapText="bothSides"/>
                <wp:docPr id="47" name="Group 47"/>
                <wp:cNvGraphicFramePr/>
                <a:graphic xmlns:a="http://schemas.openxmlformats.org/drawingml/2006/main">
                  <a:graphicData uri="http://schemas.microsoft.com/office/word/2010/wordprocessingGroup">
                    <wpg:wgp>
                      <wpg:cNvGrpSpPr/>
                      <wpg:grpSpPr>
                        <a:xfrm>
                          <a:off x="0" y="0"/>
                          <a:ext cx="4096385" cy="2238375"/>
                          <a:chOff x="96735" y="-475430"/>
                          <a:chExt cx="4514215" cy="2465705"/>
                        </a:xfrm>
                      </wpg:grpSpPr>
                      <pic:pic xmlns:pic="http://schemas.openxmlformats.org/drawingml/2006/picture">
                        <pic:nvPicPr>
                          <pic:cNvPr id="48" name="Picture 48" descr="A close up of a map&#10;&#10;Description generated with high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6735" y="-475430"/>
                            <a:ext cx="4514215" cy="2465705"/>
                          </a:xfrm>
                          <a:prstGeom prst="rect">
                            <a:avLst/>
                          </a:prstGeom>
                        </pic:spPr>
                      </pic:pic>
                      <wps:wsp>
                        <wps:cNvPr id="49" name="Rectangle: Rounded Corners 16"/>
                        <wps:cNvSpPr/>
                        <wps:spPr>
                          <a:xfrm>
                            <a:off x="447120" y="643796"/>
                            <a:ext cx="1426464" cy="914400"/>
                          </a:xfrm>
                          <a:prstGeom prst="roundRect">
                            <a:avLst/>
                          </a:prstGeom>
                          <a:solidFill>
                            <a:schemeClr val="accent3">
                              <a:lumMod val="40000"/>
                              <a:lumOff val="6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group w14:anchorId="1A74F07C" id="Group 47" o:spid="_x0000_s1026" style="position:absolute;margin-left:142.8pt;margin-top:5.75pt;width:322.55pt;height:176.25pt;z-index:251683840;mso-position-horizontal-relative:margin;mso-position-vertical-relative:margin;mso-width-relative:margin;mso-height-relative:margin" coordorigin="967,-4754" coordsize="45142,246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alt="A close up of a map&#10;&#10;Description generated with high confidence" style="position:absolute;left:967;top:-4754;width:45142;height:24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CDXvDAAAA2wAAAA8AAABkcnMvZG93bnJldi54bWxET89rwjAUvgv7H8Ib7CI2VeeQrlGKzjEY&#10;CLNevD2a17SseSlN1O6/Xw6DHT++3/l2tJ240eBbxwrmSQqCuHK6ZaPgXB5maxA+IGvsHJOCH/Kw&#10;3TxMcsy0u/MX3U7BiBjCPkMFTQh9JqWvGrLoE9cTR652g8UQ4WCkHvAew20nF2n6Ii22HBsa7GnX&#10;UPV9uloFR/NW1MvV5b09mvL6aYvVdNz3Sj09jsUriEBj+Bf/uT+0guc4Nn6JP0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INe8MAAADbAAAADwAAAAAAAAAAAAAAAACf&#10;AgAAZHJzL2Rvd25yZXYueG1sUEsFBgAAAAAEAAQA9wAAAI8DAAAAAA==&#10;">
                  <v:imagedata r:id="rId24" o:title="A close up of a map&#10;&#10;Description generated with high confidence"/>
                  <v:path arrowok="t"/>
                </v:shape>
                <v:roundrect id="Rectangle: Rounded Corners 16" o:spid="_x0000_s1028" style="position:absolute;left:4471;top:6437;width:14264;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XXsUA&#10;AADbAAAADwAAAGRycy9kb3ducmV2LnhtbESPQWvCQBSE74X+h+UVvOmmVVpNXcUKoigFNV68PbKv&#10;2dDs25BdY/z3bkHocZiZb5jpvLOVaKnxpWMFr4MEBHHudMmFglO26o9B+ICssXJMCm7kYT57fppi&#10;qt2VD9QeQyEihH2KCkwIdSqlzw1Z9ANXE0fvxzUWQ5RNIXWD1wi3lXxLkndpseS4YLCmpaH893ix&#10;CnTx8b06r7+ybF+ftsNdJsdm0SrVe+kWnyACdeE//GhvtILRBP6+x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FdexQAAANsAAAAPAAAAAAAAAAAAAAAAAJgCAABkcnMv&#10;ZG93bnJldi54bWxQSwUGAAAAAAQABAD1AAAAigMAAAAA&#10;" fillcolor="#89c2e5 [1302]" stroked="f" strokeweight="1pt">
                  <v:fill opacity="16448f"/>
                  <v:stroke joinstyle="miter"/>
                </v:roundrect>
                <w10:wrap type="square" anchorx="margin" anchory="margin"/>
              </v:group>
            </w:pict>
          </mc:Fallback>
        </mc:AlternateContent>
      </w:r>
      <w:r w:rsidRPr="00812224">
        <w:rPr>
          <w:rFonts w:ascii="Cambria" w:hAnsi="Cambria"/>
          <w:noProof/>
        </w:rPr>
        <w:t>Another inference, if the store size or sale area greater than 70k Sq ft, it attracts the customers in to spend more and sales in those stores in the magnitude of 2X to 3X greater than average sale. There possible reasons could be lot of space for promotional mechanism such as instore display . This needs to be studied in detail with suitable hypothesis.</w:t>
      </w:r>
    </w:p>
    <w:p w:rsidR="00A979F4" w:rsidRDefault="00A979F4" w:rsidP="008E6C3C">
      <w:pPr>
        <w:spacing w:line="360" w:lineRule="auto"/>
        <w:jc w:val="both"/>
        <w:rPr>
          <w:rFonts w:ascii="Cambria" w:hAnsi="Cambria"/>
          <w:noProof/>
        </w:rPr>
      </w:pPr>
    </w:p>
    <w:p w:rsidR="000E3D5E" w:rsidRDefault="000E3D5E" w:rsidP="008E6C3C">
      <w:pPr>
        <w:spacing w:line="360" w:lineRule="auto"/>
        <w:jc w:val="both"/>
        <w:rPr>
          <w:rFonts w:ascii="Cambria" w:hAnsi="Cambria"/>
          <w:noProof/>
        </w:rPr>
      </w:pPr>
    </w:p>
    <w:p w:rsidR="000E3D5E" w:rsidRPr="00812224" w:rsidRDefault="000E3D5E" w:rsidP="008E6C3C">
      <w:pPr>
        <w:spacing w:line="360" w:lineRule="auto"/>
        <w:jc w:val="both"/>
        <w:rPr>
          <w:rFonts w:ascii="Cambria" w:hAnsi="Cambria"/>
          <w:noProof/>
        </w:rPr>
      </w:pPr>
      <w:r>
        <w:rPr>
          <w:noProof/>
          <w:lang w:eastAsia="en-US"/>
        </w:rPr>
        <w:drawing>
          <wp:inline distT="0" distB="0" distL="0" distR="0" wp14:anchorId="55F1B2B7" wp14:editId="04D598B3">
            <wp:extent cx="5943600" cy="3090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0545"/>
                    </a:xfrm>
                    <a:prstGeom prst="rect">
                      <a:avLst/>
                    </a:prstGeom>
                  </pic:spPr>
                </pic:pic>
              </a:graphicData>
            </a:graphic>
          </wp:inline>
        </w:drawing>
      </w:r>
    </w:p>
    <w:p w:rsidR="00AA4279" w:rsidRPr="00C6170B" w:rsidRDefault="00AA4279" w:rsidP="00D46301">
      <w:pPr>
        <w:pStyle w:val="Heading1"/>
      </w:pPr>
      <w:bookmarkStart w:id="9" w:name="_Toc498549621"/>
      <w:r>
        <w:t>Sales – Time Series Analysis</w:t>
      </w:r>
      <w:bookmarkEnd w:id="9"/>
      <w:r>
        <w:t xml:space="preserve"> </w:t>
      </w:r>
    </w:p>
    <w:p w:rsidR="00AA4279" w:rsidRDefault="00A021BC" w:rsidP="00AA4279">
      <w:r>
        <w:rPr>
          <w:noProof/>
        </w:rPr>
        <w:tab/>
      </w:r>
      <w:r w:rsidRPr="00CC36FE">
        <w:rPr>
          <w:noProof/>
        </w:rPr>
        <w:t xml:space="preserve">The transaction data for the sales happened during the period </w:t>
      </w:r>
      <w:r w:rsidRPr="00FA4136">
        <w:rPr>
          <w:noProof/>
        </w:rPr>
        <w:t>14</w:t>
      </w:r>
      <w:r w:rsidR="0036681C" w:rsidRPr="00FA4136">
        <w:rPr>
          <w:noProof/>
        </w:rPr>
        <w:t>-</w:t>
      </w:r>
      <w:r w:rsidRPr="00FA4136">
        <w:rPr>
          <w:noProof/>
        </w:rPr>
        <w:t>01</w:t>
      </w:r>
      <w:r w:rsidR="0036681C" w:rsidRPr="00FA4136">
        <w:rPr>
          <w:noProof/>
        </w:rPr>
        <w:t>-</w:t>
      </w:r>
      <w:r w:rsidRPr="00FA4136">
        <w:rPr>
          <w:noProof/>
        </w:rPr>
        <w:t>2009 to 14</w:t>
      </w:r>
      <w:r w:rsidR="0036681C" w:rsidRPr="00FA4136">
        <w:rPr>
          <w:noProof/>
        </w:rPr>
        <w:t>-</w:t>
      </w:r>
      <w:r w:rsidRPr="00FA4136">
        <w:rPr>
          <w:noProof/>
        </w:rPr>
        <w:t>01</w:t>
      </w:r>
      <w:r w:rsidR="0036681C" w:rsidRPr="00FA4136">
        <w:rPr>
          <w:noProof/>
        </w:rPr>
        <w:t>-</w:t>
      </w:r>
      <w:r w:rsidRPr="00FA4136">
        <w:rPr>
          <w:noProof/>
        </w:rPr>
        <w:t>2012</w:t>
      </w:r>
      <w:r w:rsidRPr="00CC36FE">
        <w:rPr>
          <w:noProof/>
        </w:rPr>
        <w:t xml:space="preserve"> has been collected. The transaction</w:t>
      </w:r>
      <w:r w:rsidR="00334ABB" w:rsidRPr="00CC36FE">
        <w:rPr>
          <w:noProof/>
        </w:rPr>
        <w:t xml:space="preserve">, </w:t>
      </w:r>
      <w:r w:rsidRPr="00CC36FE">
        <w:rPr>
          <w:noProof/>
        </w:rPr>
        <w:t xml:space="preserve">the spend </w:t>
      </w:r>
      <w:r w:rsidR="00334ABB" w:rsidRPr="00CC36FE">
        <w:rPr>
          <w:noProof/>
        </w:rPr>
        <w:t xml:space="preserve">(sales) </w:t>
      </w:r>
      <w:r w:rsidRPr="00CC36FE">
        <w:rPr>
          <w:noProof/>
        </w:rPr>
        <w:t xml:space="preserve">is </w:t>
      </w:r>
      <w:r w:rsidR="00334ABB" w:rsidRPr="00CC36FE">
        <w:rPr>
          <w:noProof/>
        </w:rPr>
        <w:t xml:space="preserve">aggregated sum on a weekly basis </w:t>
      </w:r>
      <w:r w:rsidRPr="00CC36FE">
        <w:rPr>
          <w:noProof/>
        </w:rPr>
        <w:t>.</w:t>
      </w:r>
      <w:r w:rsidR="00334ABB" w:rsidRPr="00CC36FE">
        <w:rPr>
          <w:noProof/>
        </w:rPr>
        <w:t xml:space="preserve">the </w:t>
      </w:r>
      <w:r w:rsidRPr="00CC36FE">
        <w:rPr>
          <w:noProof/>
        </w:rPr>
        <w:t>weekwise sales data for the retail chain collated</w:t>
      </w:r>
      <w:r w:rsidR="00334ABB" w:rsidRPr="00CC36FE">
        <w:rPr>
          <w:noProof/>
        </w:rPr>
        <w:t xml:space="preserve"> and shown as in the figure attached.</w:t>
      </w:r>
      <w:r w:rsidR="0036681C" w:rsidRPr="00CC36FE">
        <w:rPr>
          <w:noProof/>
        </w:rPr>
        <w:t xml:space="preserve"> Following is the time series representaion of sales.</w:t>
      </w:r>
      <w:r w:rsidR="0036681C">
        <w:rPr>
          <w:noProof/>
        </w:rPr>
        <w:t xml:space="preserve"> (The blue par</w:t>
      </w:r>
      <w:r w:rsidR="004F122D">
        <w:rPr>
          <w:noProof/>
        </w:rPr>
        <w:t>a has been written twice by now</w:t>
      </w:r>
      <w:r w:rsidR="0036681C">
        <w:rPr>
          <w:noProof/>
        </w:rPr>
        <w:t>)</w:t>
      </w:r>
      <w:r w:rsidR="005F6D30">
        <w:rPr>
          <w:noProof/>
          <w:lang w:eastAsia="en-US"/>
        </w:rPr>
        <w:drawing>
          <wp:inline distT="0" distB="0" distL="0" distR="0" wp14:anchorId="0DF738D6" wp14:editId="232DE046">
            <wp:extent cx="5943600" cy="306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7685"/>
                    </a:xfrm>
                    <a:prstGeom prst="rect">
                      <a:avLst/>
                    </a:prstGeom>
                  </pic:spPr>
                </pic:pic>
              </a:graphicData>
            </a:graphic>
          </wp:inline>
        </w:drawing>
      </w:r>
    </w:p>
    <w:p w:rsidR="00841477" w:rsidRDefault="00841477" w:rsidP="00C6170B">
      <w:pPr>
        <w:pStyle w:val="Heading2"/>
      </w:pPr>
      <w:bookmarkStart w:id="10" w:name="_Toc498549622"/>
      <w:r>
        <w:lastRenderedPageBreak/>
        <w:t>Check for stationarity:</w:t>
      </w:r>
      <w:bookmarkEnd w:id="10"/>
    </w:p>
    <w:p w:rsidR="00513E87" w:rsidRDefault="00841477" w:rsidP="00C33831">
      <w:pPr>
        <w:ind w:firstLine="708"/>
        <w:jc w:val="both"/>
      </w:pPr>
      <w:r w:rsidRPr="00CC36FE">
        <w:t xml:space="preserve">A stationary time series is one whose statistical properties such as mean, variance, autocorrelation, etc. are all constant over time. </w:t>
      </w:r>
      <w:r w:rsidR="00513E87" w:rsidRPr="00CC36FE">
        <w:t xml:space="preserve">The ADF (Augmented Dickey-Fuller Test) study </w:t>
      </w:r>
      <w:r w:rsidR="006F4C78" w:rsidRPr="00CC36FE">
        <w:t xml:space="preserve">on the sales data </w:t>
      </w:r>
      <w:r w:rsidR="00513E87" w:rsidRPr="00CC36FE">
        <w:t xml:space="preserve">shows that </w:t>
      </w:r>
      <w:r w:rsidR="001E6C61" w:rsidRPr="001E6C61">
        <w:t>r</w:t>
      </w:r>
      <w:r w:rsidR="004F122D" w:rsidRPr="001E6C61">
        <w:t xml:space="preserve">eject the null hypothesis at 95% confidence </w:t>
      </w:r>
      <w:r w:rsidR="00E77EDC" w:rsidRPr="001E6C61">
        <w:t>level)</w:t>
      </w:r>
      <w:r w:rsidR="00E77EDC" w:rsidRPr="00CC36FE">
        <w:t xml:space="preserve"> (</w:t>
      </w:r>
      <w:r w:rsidR="00A021BC" w:rsidRPr="00CC36FE">
        <w:t>p&lt;0.05 – Significant at 5%)</w:t>
      </w:r>
      <w:r w:rsidR="00513E87" w:rsidRPr="00CC36FE">
        <w:t xml:space="preserve">, hence it </w:t>
      </w:r>
      <w:r w:rsidR="001E6C61" w:rsidRPr="00CC36FE">
        <w:t>supports</w:t>
      </w:r>
      <w:r w:rsidR="00513E87" w:rsidRPr="00CC36FE">
        <w:t xml:space="preserve"> the conclusion that the data is stationary.</w:t>
      </w:r>
      <w:r w:rsidR="00513E87">
        <w:t xml:space="preserve"> </w:t>
      </w:r>
    </w:p>
    <w:p w:rsidR="00841477" w:rsidRDefault="00841477" w:rsidP="00841477">
      <w:pPr>
        <w:ind w:firstLine="708"/>
        <w:jc w:val="both"/>
      </w:pPr>
    </w:p>
    <w:p w:rsidR="00513E87" w:rsidRPr="00513E87" w:rsidRDefault="00E77EDC"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9D00"/>
          <w:sz w:val="20"/>
          <w:szCs w:val="20"/>
          <w:lang w:val="en-IN" w:eastAsia="en-IN"/>
        </w:rPr>
      </w:pPr>
      <w:r w:rsidRPr="00513E87">
        <w:rPr>
          <w:rFonts w:ascii="Courier" w:eastAsia="Times New Roman" w:hAnsi="Courier" w:cs="Courier New"/>
          <w:color w:val="FF9D00"/>
          <w:sz w:val="20"/>
          <w:szCs w:val="20"/>
          <w:lang w:val="en-IN" w:eastAsia="en-IN"/>
        </w:rPr>
        <w:t>daftest</w:t>
      </w:r>
      <w:r w:rsidR="00513E87" w:rsidRPr="00513E87">
        <w:rPr>
          <w:rFonts w:ascii="Courier" w:eastAsia="Times New Roman" w:hAnsi="Courier" w:cs="Courier New"/>
          <w:color w:val="FF9D00"/>
          <w:sz w:val="20"/>
          <w:szCs w:val="20"/>
          <w:lang w:val="en-IN" w:eastAsia="en-IN"/>
        </w:rPr>
        <w:t>(sales.ts/scale(sales.ts-sales.comp$seasonal), alternative = "stationary")</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ab/>
        <w:t>Augmented Dickey-Fuller Test</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data:  sales.ts/scale(sales.ts - sales.comp$seasonal)</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Dickey-Fuller = -4.7267, Lag order = 5, p-value = 0.01</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alternative hypothesis: stationary</w:t>
      </w:r>
    </w:p>
    <w:p w:rsidR="00841477" w:rsidRDefault="00841477" w:rsidP="00AA4279"/>
    <w:p w:rsidR="00063A8C" w:rsidRDefault="00063A8C" w:rsidP="00AA4279"/>
    <w:p w:rsidR="005F6D30" w:rsidRDefault="005F6D30" w:rsidP="00AA4279">
      <w:r>
        <w:rPr>
          <w:noProof/>
          <w:lang w:eastAsia="en-US"/>
        </w:rPr>
        <w:drawing>
          <wp:inline distT="0" distB="0" distL="0" distR="0" wp14:anchorId="4899BE5D" wp14:editId="1AB9D21F">
            <wp:extent cx="5943600" cy="306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7685"/>
                    </a:xfrm>
                    <a:prstGeom prst="rect">
                      <a:avLst/>
                    </a:prstGeom>
                  </pic:spPr>
                </pic:pic>
              </a:graphicData>
            </a:graphic>
          </wp:inline>
        </w:drawing>
      </w:r>
    </w:p>
    <w:p w:rsidR="00C33831" w:rsidRPr="00C6170B" w:rsidRDefault="00C33831" w:rsidP="00C6170B">
      <w:pPr>
        <w:pStyle w:val="Heading2"/>
      </w:pPr>
      <w:bookmarkStart w:id="11" w:name="_Toc498549623"/>
      <w:r>
        <w:t>Forecasting the sales</w:t>
      </w:r>
      <w:bookmarkEnd w:id="11"/>
      <w:r w:rsidR="00063A8C">
        <w:t xml:space="preserve"> </w:t>
      </w:r>
    </w:p>
    <w:p w:rsidR="00C33831" w:rsidRPr="00FD4870" w:rsidRDefault="00DC7FC3" w:rsidP="00C33831">
      <w:r>
        <w:tab/>
        <w:t>Forecasting the retail chain sales, is a crucial part in getting the things for the successful operations management. There are several forecasting model available and best models need to be selected based on minimal MAPE</w:t>
      </w:r>
      <w:r w:rsidR="009E14D7">
        <w:t xml:space="preserve"> </w:t>
      </w:r>
      <w:r w:rsidR="009E14D7" w:rsidRPr="00CC36FE">
        <w:t>(Mean absolute percenta</w:t>
      </w:r>
      <w:r w:rsidR="009E14D7" w:rsidRPr="00FD4870">
        <w:t>ge error)</w:t>
      </w:r>
      <w:r w:rsidRPr="00FD4870">
        <w:t>.  To name few critical</w:t>
      </w:r>
    </w:p>
    <w:p w:rsidR="00063A8C" w:rsidRPr="00FD4870" w:rsidRDefault="00063A8C" w:rsidP="00063A8C">
      <w:pPr>
        <w:pStyle w:val="ListParagraph"/>
        <w:numPr>
          <w:ilvl w:val="0"/>
          <w:numId w:val="33"/>
        </w:numPr>
      </w:pPr>
      <w:r w:rsidRPr="00FD4870">
        <w:t>Exponential Time Smoothing</w:t>
      </w:r>
    </w:p>
    <w:p w:rsidR="00063A8C" w:rsidRPr="00FD4870" w:rsidRDefault="00063A8C" w:rsidP="00063A8C">
      <w:pPr>
        <w:pStyle w:val="ListParagraph"/>
        <w:numPr>
          <w:ilvl w:val="1"/>
          <w:numId w:val="33"/>
        </w:numPr>
      </w:pPr>
      <w:r w:rsidRPr="00FD4870">
        <w:t>Holt Winters</w:t>
      </w:r>
    </w:p>
    <w:p w:rsidR="00063A8C" w:rsidRPr="00FD4870" w:rsidRDefault="00063A8C" w:rsidP="00063A8C">
      <w:pPr>
        <w:pStyle w:val="ListParagraph"/>
        <w:numPr>
          <w:ilvl w:val="0"/>
          <w:numId w:val="33"/>
        </w:numPr>
      </w:pPr>
      <w:r w:rsidRPr="00FD4870">
        <w:t>A</w:t>
      </w:r>
      <w:r w:rsidR="00676D95" w:rsidRPr="00FD4870">
        <w:t>RIMA</w:t>
      </w:r>
      <w:r w:rsidRPr="00FD4870">
        <w:t xml:space="preserve"> </w:t>
      </w:r>
      <w:r w:rsidR="00FD4870" w:rsidRPr="00FD4870">
        <w:t>- A</w:t>
      </w:r>
      <w:r w:rsidR="00FD4870" w:rsidRPr="00FD4870">
        <w:rPr>
          <w:rStyle w:val="tgc"/>
        </w:rPr>
        <w:t>utoregressive integrated moving average</w:t>
      </w:r>
    </w:p>
    <w:p w:rsidR="00063A8C" w:rsidRPr="00FD4870" w:rsidRDefault="00063A8C" w:rsidP="00063A8C">
      <w:pPr>
        <w:pStyle w:val="ListParagraph"/>
        <w:numPr>
          <w:ilvl w:val="0"/>
          <w:numId w:val="33"/>
        </w:numPr>
      </w:pPr>
      <w:r w:rsidRPr="00FD4870">
        <w:t>TBATS</w:t>
      </w:r>
      <w:r w:rsidR="00FD4870">
        <w:t xml:space="preserve"> -</w:t>
      </w:r>
      <w:r w:rsidR="00FD4870" w:rsidRPr="00FD4870">
        <w:rPr>
          <w:rStyle w:val="st"/>
        </w:rPr>
        <w:t>Exponential smoothing state space model with Box-Cox transformation</w:t>
      </w:r>
    </w:p>
    <w:p w:rsidR="00676D95" w:rsidRPr="00FD4870" w:rsidRDefault="00676D95" w:rsidP="00063A8C">
      <w:pPr>
        <w:pStyle w:val="ListParagraph"/>
        <w:numPr>
          <w:ilvl w:val="0"/>
          <w:numId w:val="33"/>
        </w:numPr>
      </w:pPr>
      <w:r w:rsidRPr="00FD4870">
        <w:t>NNETAR</w:t>
      </w:r>
      <w:r w:rsidR="009E14D7" w:rsidRPr="00FD4870">
        <w:t xml:space="preserve"> </w:t>
      </w:r>
      <w:r w:rsidR="00FD4870">
        <w:t xml:space="preserve">– Neural Network Time Series </w:t>
      </w:r>
    </w:p>
    <w:p w:rsidR="00676D95" w:rsidRDefault="0029492C" w:rsidP="008810FC">
      <w:pPr>
        <w:ind w:left="720" w:firstLine="696"/>
      </w:pPr>
      <w:r>
        <w:lastRenderedPageBreak/>
        <w:t>Two subsets were formed out of t</w:t>
      </w:r>
      <w:r w:rsidRPr="00CC36FE">
        <w:t xml:space="preserve">he time series data of sales, </w:t>
      </w:r>
      <w:r w:rsidR="00777581" w:rsidRPr="00CC36FE">
        <w:t>first</w:t>
      </w:r>
      <w:r w:rsidRPr="00CC36FE">
        <w:t xml:space="preserve"> 145 weeks were considered for the training set and last 8 </w:t>
      </w:r>
      <w:r w:rsidR="00CC36FE" w:rsidRPr="00CC36FE">
        <w:t xml:space="preserve"> </w:t>
      </w:r>
      <w:r w:rsidR="00CA29FB" w:rsidRPr="00CC36FE">
        <w:t xml:space="preserve"> </w:t>
      </w:r>
      <w:r w:rsidRPr="00CC36FE">
        <w:t>weeks were considered to be test set.</w:t>
      </w:r>
      <w:r w:rsidR="008810FC" w:rsidRPr="00CC36FE">
        <w:t xml:space="preserve"> Base</w:t>
      </w:r>
      <w:r w:rsidR="00FD4870">
        <w:t xml:space="preserve">d on the MAPE of each model </w:t>
      </w:r>
      <w:r w:rsidR="008810FC" w:rsidRPr="00CC36FE">
        <w:t>and stability of the model in predicting the next weeks, the best model would be selected.</w:t>
      </w:r>
      <w:r w:rsidR="008810FC">
        <w:t xml:space="preserve"> </w:t>
      </w:r>
    </w:p>
    <w:p w:rsidR="00063A8C" w:rsidRDefault="00063A8C" w:rsidP="00C6170B">
      <w:pPr>
        <w:pStyle w:val="Heading3"/>
      </w:pPr>
      <w:bookmarkStart w:id="12" w:name="_Toc498549624"/>
      <w:r>
        <w:t>Exponential Time Smoothing</w:t>
      </w:r>
      <w:bookmarkEnd w:id="12"/>
    </w:p>
    <w:p w:rsidR="00063A8C" w:rsidRDefault="00063A8C" w:rsidP="00063A8C">
      <w:r>
        <w:tab/>
      </w:r>
      <w:r>
        <w:rPr>
          <w:noProof/>
          <w:lang w:eastAsia="en-US"/>
        </w:rPr>
        <w:drawing>
          <wp:inline distT="0" distB="0" distL="0" distR="0" wp14:anchorId="20DBFFB3" wp14:editId="245E5C98">
            <wp:extent cx="5943600" cy="3067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7685"/>
                    </a:xfrm>
                    <a:prstGeom prst="rect">
                      <a:avLst/>
                    </a:prstGeom>
                  </pic:spPr>
                </pic:pic>
              </a:graphicData>
            </a:graphic>
          </wp:inline>
        </w:drawing>
      </w:r>
    </w:p>
    <w:p w:rsidR="00063A8C" w:rsidRPr="00063A8C" w:rsidRDefault="00063A8C" w:rsidP="00063A8C"/>
    <w:p w:rsidR="00B54C9B" w:rsidRPr="00C6170B" w:rsidRDefault="00B54C9B" w:rsidP="00C6170B">
      <w:pPr>
        <w:pStyle w:val="Heading3"/>
      </w:pPr>
      <w:bookmarkStart w:id="13" w:name="_Toc498549625"/>
      <w:r>
        <w:t>Holt winters Model</w:t>
      </w:r>
      <w:bookmarkEnd w:id="13"/>
    </w:p>
    <w:p w:rsidR="00B54C9B" w:rsidRPr="00B54C9B" w:rsidRDefault="00B54C9B" w:rsidP="00B54C9B">
      <w:r>
        <w:rPr>
          <w:noProof/>
          <w:lang w:eastAsia="en-US"/>
        </w:rPr>
        <w:drawing>
          <wp:inline distT="0" distB="0" distL="0" distR="0" wp14:anchorId="3C7A80A2" wp14:editId="1B76A609">
            <wp:extent cx="5943600" cy="306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7685"/>
                    </a:xfrm>
                    <a:prstGeom prst="rect">
                      <a:avLst/>
                    </a:prstGeom>
                  </pic:spPr>
                </pic:pic>
              </a:graphicData>
            </a:graphic>
          </wp:inline>
        </w:drawing>
      </w:r>
    </w:p>
    <w:p w:rsidR="00B54C9B" w:rsidRPr="00C6170B" w:rsidRDefault="00B54C9B" w:rsidP="00C6170B">
      <w:pPr>
        <w:pStyle w:val="Heading3"/>
      </w:pPr>
      <w:bookmarkStart w:id="14" w:name="_Toc498549626"/>
      <w:r>
        <w:lastRenderedPageBreak/>
        <w:t>A</w:t>
      </w:r>
      <w:r w:rsidR="00676D95">
        <w:t>RIMA</w:t>
      </w:r>
      <w:r>
        <w:t xml:space="preserve"> Model</w:t>
      </w:r>
      <w:bookmarkEnd w:id="14"/>
    </w:p>
    <w:p w:rsidR="00B54C9B" w:rsidRPr="00B54C9B" w:rsidRDefault="00B54C9B" w:rsidP="00B54C9B">
      <w:r>
        <w:rPr>
          <w:noProof/>
          <w:lang w:eastAsia="en-US"/>
        </w:rPr>
        <w:drawing>
          <wp:inline distT="0" distB="0" distL="0" distR="0" wp14:anchorId="65B57C8E" wp14:editId="21A2CB3F">
            <wp:extent cx="5943600" cy="306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7685"/>
                    </a:xfrm>
                    <a:prstGeom prst="rect">
                      <a:avLst/>
                    </a:prstGeom>
                  </pic:spPr>
                </pic:pic>
              </a:graphicData>
            </a:graphic>
          </wp:inline>
        </w:drawing>
      </w:r>
    </w:p>
    <w:p w:rsidR="00B54C9B" w:rsidRPr="00C6170B" w:rsidRDefault="00B54C9B" w:rsidP="00C6170B">
      <w:pPr>
        <w:pStyle w:val="Heading3"/>
      </w:pPr>
      <w:bookmarkStart w:id="15" w:name="_Toc498549627"/>
      <w:r>
        <w:t>TBATS Model</w:t>
      </w:r>
      <w:bookmarkEnd w:id="15"/>
    </w:p>
    <w:p w:rsidR="00B54C9B" w:rsidRDefault="00B54C9B" w:rsidP="00B54C9B">
      <w:r>
        <w:rPr>
          <w:noProof/>
          <w:lang w:eastAsia="en-US"/>
        </w:rPr>
        <w:drawing>
          <wp:inline distT="0" distB="0" distL="0" distR="0" wp14:anchorId="0F00A008" wp14:editId="3D7F1C9A">
            <wp:extent cx="5943600" cy="3067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7685"/>
                    </a:xfrm>
                    <a:prstGeom prst="rect">
                      <a:avLst/>
                    </a:prstGeom>
                  </pic:spPr>
                </pic:pic>
              </a:graphicData>
            </a:graphic>
          </wp:inline>
        </w:drawing>
      </w:r>
    </w:p>
    <w:p w:rsidR="00285B29" w:rsidRPr="00C6170B" w:rsidRDefault="00285B29" w:rsidP="00C6170B">
      <w:pPr>
        <w:pStyle w:val="Heading3"/>
      </w:pPr>
      <w:bookmarkStart w:id="16" w:name="_Toc498549628"/>
      <w:r>
        <w:lastRenderedPageBreak/>
        <w:t>NNETAR Model</w:t>
      </w:r>
      <w:bookmarkEnd w:id="16"/>
    </w:p>
    <w:p w:rsidR="00285B29" w:rsidRDefault="00285B29" w:rsidP="00285B29">
      <w:r>
        <w:rPr>
          <w:noProof/>
          <w:lang w:eastAsia="en-US"/>
        </w:rPr>
        <w:drawing>
          <wp:inline distT="0" distB="0" distL="0" distR="0" wp14:anchorId="3135FFB0" wp14:editId="7F9ECEFC">
            <wp:extent cx="5943600" cy="306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7685"/>
                    </a:xfrm>
                    <a:prstGeom prst="rect">
                      <a:avLst/>
                    </a:prstGeom>
                  </pic:spPr>
                </pic:pic>
              </a:graphicData>
            </a:graphic>
          </wp:inline>
        </w:drawing>
      </w:r>
    </w:p>
    <w:p w:rsidR="00285B29" w:rsidRDefault="00285B29" w:rsidP="00C6170B">
      <w:pPr>
        <w:pStyle w:val="Heading3"/>
      </w:pPr>
      <w:bookmarkStart w:id="17" w:name="_Toc498549629"/>
      <w:r>
        <w:t xml:space="preserve">MAPE as </w:t>
      </w:r>
      <w:r w:rsidR="00BF467A">
        <w:t xml:space="preserve">Accuracy </w:t>
      </w:r>
      <w:r>
        <w:t>Measure</w:t>
      </w:r>
      <w:bookmarkEnd w:id="17"/>
      <w:r>
        <w:t xml:space="preserve"> </w:t>
      </w:r>
    </w:p>
    <w:p w:rsidR="00285B29" w:rsidRDefault="00285B29" w:rsidP="00285B29">
      <w:r>
        <w:t xml:space="preserve">Different models are verified with test set with </w:t>
      </w:r>
      <w:r w:rsidR="005E2397">
        <w:t>8-week</w:t>
      </w:r>
      <w:r>
        <w:t xml:space="preserve"> sales data), the MAPE are listed for different model</w:t>
      </w:r>
    </w:p>
    <w:tbl>
      <w:tblPr>
        <w:tblW w:w="2880" w:type="dxa"/>
        <w:tblLook w:val="04A0" w:firstRow="1" w:lastRow="0" w:firstColumn="1" w:lastColumn="0" w:noHBand="0" w:noVBand="1"/>
      </w:tblPr>
      <w:tblGrid>
        <w:gridCol w:w="960"/>
        <w:gridCol w:w="960"/>
        <w:gridCol w:w="1056"/>
      </w:tblGrid>
      <w:tr w:rsidR="00285B29" w:rsidRPr="00285B29" w:rsidTr="00DC3ABD">
        <w:trPr>
          <w:trHeight w:val="300"/>
        </w:trPr>
        <w:tc>
          <w:tcPr>
            <w:tcW w:w="960" w:type="dxa"/>
            <w:tcBorders>
              <w:top w:val="nil"/>
              <w:left w:val="nil"/>
              <w:bottom w:val="nil"/>
              <w:right w:val="nil"/>
            </w:tcBorders>
            <w:shd w:val="clear" w:color="auto" w:fill="auto"/>
            <w:noWrap/>
            <w:vAlign w:val="bottom"/>
            <w:hideMark/>
          </w:tcPr>
          <w:p w:rsidR="00285B29" w:rsidRPr="00285B29" w:rsidRDefault="00285B29" w:rsidP="00DC3ABD">
            <w:pPr>
              <w:spacing w:after="0" w:line="240" w:lineRule="auto"/>
              <w:rPr>
                <w:rFonts w:ascii="Times New Roman" w:eastAsia="Times New Roman" w:hAnsi="Times New Roman" w:cs="Times New Roman"/>
                <w:sz w:val="24"/>
                <w:szCs w:val="24"/>
                <w:lang w:val="en-IN" w:eastAsia="en-IN"/>
              </w:rPr>
            </w:pPr>
          </w:p>
        </w:tc>
        <w:tc>
          <w:tcPr>
            <w:tcW w:w="960" w:type="dxa"/>
            <w:tcBorders>
              <w:top w:val="nil"/>
              <w:left w:val="nil"/>
              <w:bottom w:val="nil"/>
              <w:right w:val="nil"/>
            </w:tcBorders>
            <w:shd w:val="clear" w:color="auto" w:fill="auto"/>
            <w:noWrap/>
            <w:vAlign w:val="bottom"/>
            <w:hideMark/>
          </w:tcPr>
          <w:p w:rsidR="00285B29" w:rsidRPr="00285B29" w:rsidRDefault="00285B29" w:rsidP="00DC3ABD">
            <w:pPr>
              <w:spacing w:after="0" w:line="240" w:lineRule="auto"/>
              <w:rPr>
                <w:rFonts w:ascii="Times New Roman" w:eastAsia="Times New Roman" w:hAnsi="Times New Roman" w:cs="Times New Roman"/>
                <w:sz w:val="20"/>
                <w:szCs w:val="20"/>
                <w:lang w:val="en-IN" w:eastAsia="en-IN"/>
              </w:rPr>
            </w:pP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MAPE</w:t>
            </w:r>
          </w:p>
        </w:tc>
      </w:tr>
      <w:tr w:rsidR="00285B29" w:rsidRPr="00285B29" w:rsidTr="00DC3ABD">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ETS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10.26999</w:t>
            </w:r>
          </w:p>
        </w:tc>
      </w:tr>
      <w:tr w:rsidR="00285B29" w:rsidRPr="00285B29" w:rsidTr="00DC3ABD">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10.92934</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HW</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11.46126</w:t>
            </w:r>
          </w:p>
        </w:tc>
      </w:tr>
      <w:tr w:rsidR="00285B29" w:rsidRPr="00285B29" w:rsidTr="00DC3ABD">
        <w:trPr>
          <w:trHeight w:val="300"/>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32.92964</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ARIMA</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000000" w:fill="A9D08E"/>
            <w:noWrap/>
            <w:vAlign w:val="bottom"/>
            <w:hideMark/>
          </w:tcPr>
          <w:p w:rsidR="00285B29" w:rsidRPr="00285B29" w:rsidRDefault="00285B29" w:rsidP="00DC3ABD">
            <w:pPr>
              <w:spacing w:after="0" w:line="240" w:lineRule="auto"/>
              <w:jc w:val="right"/>
              <w:rPr>
                <w:rFonts w:ascii="Calibri" w:eastAsia="Times New Roman" w:hAnsi="Calibri" w:cs="Calibri"/>
                <w:b/>
                <w:color w:val="000000"/>
                <w:lang w:val="en-IN" w:eastAsia="en-IN"/>
              </w:rPr>
            </w:pPr>
            <w:r w:rsidRPr="00285B29">
              <w:rPr>
                <w:rFonts w:ascii="Calibri" w:eastAsia="Times New Roman" w:hAnsi="Calibri" w:cs="Calibri"/>
                <w:b/>
                <w:color w:val="000000"/>
                <w:lang w:val="en-IN" w:eastAsia="en-IN"/>
              </w:rPr>
              <w:t>9.952777</w:t>
            </w:r>
          </w:p>
        </w:tc>
      </w:tr>
      <w:tr w:rsidR="00285B29" w:rsidRPr="00285B29" w:rsidTr="00DC3ABD">
        <w:trPr>
          <w:trHeight w:val="300"/>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000000" w:fill="A9D08E"/>
            <w:noWrap/>
            <w:vAlign w:val="bottom"/>
            <w:hideMark/>
          </w:tcPr>
          <w:p w:rsidR="00285B29" w:rsidRPr="00285B29" w:rsidRDefault="00285B29" w:rsidP="00DC3ABD">
            <w:pPr>
              <w:spacing w:after="0" w:line="240" w:lineRule="auto"/>
              <w:jc w:val="right"/>
              <w:rPr>
                <w:rFonts w:ascii="Calibri" w:eastAsia="Times New Roman" w:hAnsi="Calibri" w:cs="Calibri"/>
                <w:b/>
                <w:color w:val="000000"/>
                <w:lang w:val="en-IN" w:eastAsia="en-IN"/>
              </w:rPr>
            </w:pPr>
            <w:r w:rsidRPr="00285B29">
              <w:rPr>
                <w:rFonts w:ascii="Calibri" w:eastAsia="Times New Roman" w:hAnsi="Calibri" w:cs="Calibri"/>
                <w:b/>
                <w:color w:val="000000"/>
                <w:lang w:val="en-IN" w:eastAsia="en-IN"/>
              </w:rPr>
              <w:t>10.87441</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TBATS</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9.386718</w:t>
            </w:r>
          </w:p>
        </w:tc>
      </w:tr>
      <w:tr w:rsidR="00285B29" w:rsidRPr="00285B29" w:rsidTr="00DC3ABD">
        <w:trPr>
          <w:trHeight w:val="300"/>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12.99714</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NN</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1.109472</w:t>
            </w:r>
          </w:p>
        </w:tc>
      </w:tr>
      <w:tr w:rsidR="00285B29" w:rsidRPr="00285B29" w:rsidTr="00DC3ABD">
        <w:trPr>
          <w:trHeight w:val="315"/>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15.54247</w:t>
            </w:r>
          </w:p>
        </w:tc>
      </w:tr>
    </w:tbl>
    <w:p w:rsidR="00285B29" w:rsidRDefault="00285B29" w:rsidP="00285B29"/>
    <w:p w:rsidR="00F3792B" w:rsidRPr="00285B29" w:rsidRDefault="00F3792B" w:rsidP="00285B29">
      <w:r>
        <w:tab/>
      </w:r>
      <w:r w:rsidRPr="00CC36FE">
        <w:t>The ARIMA model is so stable with Training data as well as Test data,</w:t>
      </w:r>
      <w:r w:rsidR="002249C0" w:rsidRPr="00CC36FE">
        <w:t xml:space="preserve"> though</w:t>
      </w:r>
      <w:r w:rsidRPr="00CC36FE">
        <w:t xml:space="preserve"> Neural Net model is good in accuracy</w:t>
      </w:r>
      <w:r w:rsidR="00CC36FE">
        <w:t xml:space="preserve"> in terms of MAPE</w:t>
      </w:r>
      <w:r w:rsidRPr="00CC36FE">
        <w:t xml:space="preserve"> with training</w:t>
      </w:r>
      <w:r w:rsidR="008810FC" w:rsidRPr="00CC36FE">
        <w:t xml:space="preserve"> data set</w:t>
      </w:r>
      <w:r w:rsidRPr="00CC36FE">
        <w:t xml:space="preserve"> and have very high MAPE</w:t>
      </w:r>
      <w:r w:rsidR="00CC36FE" w:rsidRPr="00CC36FE">
        <w:t xml:space="preserve"> </w:t>
      </w:r>
      <w:r w:rsidRPr="00CC36FE">
        <w:t>with Test data.</w:t>
      </w:r>
      <w:r w:rsidR="002249C0" w:rsidRPr="00CC36FE">
        <w:t xml:space="preserve"> Hence the NNETAR model could not be considered.</w:t>
      </w:r>
    </w:p>
    <w:p w:rsidR="002B084B" w:rsidRDefault="002B084B">
      <w:pPr>
        <w:rPr>
          <w:rFonts w:asciiTheme="majorHAnsi" w:eastAsiaTheme="majorEastAsia" w:hAnsiTheme="majorHAnsi" w:cstheme="majorBidi"/>
          <w:b/>
          <w:bCs/>
          <w:smallCaps/>
          <w:sz w:val="36"/>
          <w:szCs w:val="36"/>
        </w:rPr>
      </w:pPr>
      <w:r>
        <w:br w:type="page"/>
      </w:r>
    </w:p>
    <w:p w:rsidR="002B084B" w:rsidRPr="00C6170B" w:rsidRDefault="002B084B" w:rsidP="00D46301">
      <w:pPr>
        <w:pStyle w:val="Heading1"/>
      </w:pPr>
      <w:bookmarkStart w:id="18" w:name="_Toc498549630"/>
      <w:r>
        <w:lastRenderedPageBreak/>
        <w:t>Hypothesis</w:t>
      </w:r>
      <w:bookmarkEnd w:id="18"/>
    </w:p>
    <w:p w:rsidR="002B084B" w:rsidRDefault="00777581" w:rsidP="002B084B">
      <w:r>
        <w:t xml:space="preserve">Hypothesis </w:t>
      </w:r>
      <w:r w:rsidR="002B084B">
        <w:t>1: The parking space doesn’t influence the total sales of stores</w:t>
      </w:r>
      <w:r w:rsidR="00AD44DE">
        <w:t xml:space="preserve"> </w:t>
      </w:r>
    </w:p>
    <w:p w:rsidR="002B084B" w:rsidRDefault="00777581" w:rsidP="002B084B">
      <w:r>
        <w:t xml:space="preserve">Hypothesis </w:t>
      </w:r>
      <w:r w:rsidR="002B084B">
        <w:t>2: The sale area size of retail shop doesn’t improve the total sales</w:t>
      </w:r>
    </w:p>
    <w:p w:rsidR="002B084B" w:rsidRDefault="002B084B" w:rsidP="002B084B">
      <w:pPr>
        <w:jc w:val="both"/>
      </w:pPr>
      <w:r>
        <w:tab/>
        <w:t>The hypothesis was tested to identify whether parking space and area of the store would influence the total sales. Linear regression formed with average weekly basket as function of parking space available and sale area size</w:t>
      </w:r>
      <w:r w:rsidR="00CC36FE">
        <w:t xml:space="preserve">. </w:t>
      </w:r>
      <w:r>
        <w:t xml:space="preserve">The hypothesis test results brought out the surprising outcome that </w:t>
      </w:r>
    </w:p>
    <w:p w:rsidR="002B084B" w:rsidRDefault="002B084B" w:rsidP="002B084B">
      <w:pPr>
        <w:pStyle w:val="ListParagraph"/>
        <w:numPr>
          <w:ilvl w:val="0"/>
          <w:numId w:val="40"/>
        </w:numPr>
        <w:jc w:val="both"/>
      </w:pPr>
      <w:r>
        <w:t>Sales area size is a significant contributor to the average weekly basket. Larger the sale area would contribute to larger weekly basket. It means the super stores involve more sales to the retail chain</w:t>
      </w:r>
    </w:p>
    <w:p w:rsidR="002B084B" w:rsidRDefault="002B084B" w:rsidP="002B084B">
      <w:pPr>
        <w:pStyle w:val="ListParagraph"/>
        <w:numPr>
          <w:ilvl w:val="0"/>
          <w:numId w:val="40"/>
        </w:numPr>
      </w:pPr>
      <w:r>
        <w:t>Parking space is not significant factor to the weekly basket size, means that individual stores located independently would command a separate parking, the retail chain in the mall or outlet would not have specified parking. This pretty much aligned with living style of US people.</w:t>
      </w:r>
      <w:r w:rsidR="00500DB4" w:rsidRPr="00500DB4">
        <w:t xml:space="preserve"> </w:t>
      </w:r>
      <w:r w:rsidR="00500DB4" w:rsidRPr="00267E4E">
        <w:rPr>
          <w:noProof/>
          <w:lang w:eastAsia="en-US"/>
        </w:rPr>
        <w:drawing>
          <wp:inline distT="0" distB="0" distL="0" distR="0" wp14:anchorId="0995B67E" wp14:editId="4F86BFD6">
            <wp:extent cx="2738535" cy="1574891"/>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0041" cy="1593010"/>
                    </a:xfrm>
                    <a:prstGeom prst="rect">
                      <a:avLst/>
                    </a:prstGeom>
                  </pic:spPr>
                </pic:pic>
              </a:graphicData>
            </a:graphic>
          </wp:inline>
        </w:drawing>
      </w:r>
    </w:p>
    <w:p w:rsidR="00500DB4" w:rsidRDefault="00777581" w:rsidP="00777581">
      <w:pPr>
        <w:ind w:left="360"/>
        <w:jc w:val="both"/>
      </w:pPr>
      <w:r>
        <w:t xml:space="preserve">Hypothesis </w:t>
      </w:r>
      <w:r w:rsidR="00500DB4">
        <w:t>3: N</w:t>
      </w:r>
      <w:r w:rsidR="009D45D8">
        <w:t xml:space="preserve">umber </w:t>
      </w:r>
      <w:r w:rsidR="00500DB4">
        <w:t xml:space="preserve">of Visits </w:t>
      </w:r>
      <w:r>
        <w:t>doesn’</w:t>
      </w:r>
      <w:r w:rsidR="00E77EDC">
        <w:t>t</w:t>
      </w:r>
      <w:r w:rsidR="00500DB4">
        <w:t xml:space="preserve"> increase the sales, the linear regression between the number of visits that enabled the sales transaction for all products have been conducted. The study brought the outcome that the stores that command higher footfalls/visits have higher sales.</w:t>
      </w:r>
    </w:p>
    <w:p w:rsidR="00500DB4" w:rsidRDefault="00500DB4" w:rsidP="00500DB4">
      <w:pPr>
        <w:pStyle w:val="ListParagraph"/>
        <w:jc w:val="both"/>
      </w:pPr>
      <w:r>
        <w:rPr>
          <w:noProof/>
          <w:lang w:eastAsia="en-US"/>
        </w:rPr>
        <w:drawing>
          <wp:anchor distT="0" distB="0" distL="114300" distR="114300" simplePos="0" relativeHeight="251674624" behindDoc="0" locked="0" layoutInCell="1" allowOverlap="1" wp14:anchorId="25647FCE" wp14:editId="1B87C07B">
            <wp:simplePos x="0" y="0"/>
            <wp:positionH relativeFrom="margin">
              <wp:posOffset>428625</wp:posOffset>
            </wp:positionH>
            <wp:positionV relativeFrom="paragraph">
              <wp:posOffset>5080</wp:posOffset>
            </wp:positionV>
            <wp:extent cx="2425700" cy="131381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5700" cy="1313815"/>
                    </a:xfrm>
                    <a:prstGeom prst="rect">
                      <a:avLst/>
                    </a:prstGeom>
                  </pic:spPr>
                </pic:pic>
              </a:graphicData>
            </a:graphic>
            <wp14:sizeRelH relativeFrom="margin">
              <wp14:pctWidth>0</wp14:pctWidth>
            </wp14:sizeRelH>
            <wp14:sizeRelV relativeFrom="margin">
              <wp14:pctHeight>0</wp14:pctHeight>
            </wp14:sizeRelV>
          </wp:anchor>
        </w:drawing>
      </w:r>
    </w:p>
    <w:p w:rsidR="002B084B" w:rsidRPr="00E3609B" w:rsidRDefault="002B084B" w:rsidP="002B084B">
      <w:pPr>
        <w:ind w:left="708"/>
      </w:pPr>
    </w:p>
    <w:p w:rsidR="00500DB4" w:rsidRDefault="00500DB4" w:rsidP="00D46301">
      <w:pPr>
        <w:pStyle w:val="Heading1"/>
      </w:pPr>
    </w:p>
    <w:p w:rsidR="00500DB4" w:rsidRDefault="00500DB4" w:rsidP="00D46301">
      <w:pPr>
        <w:pStyle w:val="Heading1"/>
      </w:pPr>
    </w:p>
    <w:p w:rsidR="001E0C8C" w:rsidRDefault="001E0C8C" w:rsidP="00D46301">
      <w:pPr>
        <w:pStyle w:val="Heading1"/>
      </w:pPr>
      <w:r>
        <w:br w:type="page"/>
      </w:r>
    </w:p>
    <w:p w:rsidR="00DC3ABD" w:rsidRDefault="00DC3ABD" w:rsidP="00D46301">
      <w:pPr>
        <w:pStyle w:val="Heading1"/>
      </w:pPr>
      <w:bookmarkStart w:id="19" w:name="_Toc498549631"/>
      <w:r>
        <w:lastRenderedPageBreak/>
        <w:t>Promotional Activity</w:t>
      </w:r>
      <w:bookmarkEnd w:id="19"/>
    </w:p>
    <w:p w:rsidR="00777581" w:rsidRDefault="00DC3ABD" w:rsidP="00DC3ABD">
      <w:r>
        <w:tab/>
        <w:t xml:space="preserve">The promotional activity is </w:t>
      </w:r>
      <w:r w:rsidR="0067750D">
        <w:t xml:space="preserve">the </w:t>
      </w:r>
      <w:r>
        <w:t>key driver for incremental sales in addition to the base sales. The sales (spend) is a function of base sales and incremental sales over the week.</w:t>
      </w:r>
      <w:r w:rsidR="00267E4E">
        <w:t xml:space="preserve"> This would primarily test whether the promotional activity can aid the sales to improve.</w:t>
      </w:r>
      <w:r>
        <w:t xml:space="preserve"> </w:t>
      </w:r>
    </w:p>
    <w:p w:rsidR="00777581" w:rsidRPr="00777581" w:rsidRDefault="00777581" w:rsidP="00DC3ABD">
      <w:r>
        <w:t xml:space="preserve">Hypothesis 4: </w:t>
      </w:r>
      <w:r w:rsidR="002B084B" w:rsidRPr="00777581">
        <w:t xml:space="preserve"> </w:t>
      </w:r>
      <w:r>
        <w:t>T</w:t>
      </w:r>
      <w:r w:rsidR="00E77EDC" w:rsidRPr="00777581">
        <w:t>he</w:t>
      </w:r>
      <w:r w:rsidR="002B084B" w:rsidRPr="00777581">
        <w:t xml:space="preserve"> promotional activity doesn’t improve the sales. </w:t>
      </w:r>
    </w:p>
    <w:p w:rsidR="00B707B5" w:rsidRDefault="00DC3ABD">
      <w:r>
        <w:t xml:space="preserve">There were three key promotional activities were followed to increase the sales over the time. </w:t>
      </w:r>
    </w:p>
    <w:p w:rsidR="00DC3ABD" w:rsidRDefault="00DC3ABD" w:rsidP="00DC3ABD">
      <w:pPr>
        <w:pStyle w:val="ListParagraph"/>
        <w:numPr>
          <w:ilvl w:val="0"/>
          <w:numId w:val="38"/>
        </w:numPr>
      </w:pPr>
      <w:r>
        <w:t>Feature</w:t>
      </w:r>
    </w:p>
    <w:p w:rsidR="00DC3ABD" w:rsidRDefault="00DC3ABD" w:rsidP="00DC3ABD">
      <w:pPr>
        <w:pStyle w:val="ListParagraph"/>
        <w:numPr>
          <w:ilvl w:val="0"/>
          <w:numId w:val="38"/>
        </w:numPr>
      </w:pPr>
      <w:r>
        <w:t xml:space="preserve">Display </w:t>
      </w:r>
    </w:p>
    <w:p w:rsidR="00DC3ABD" w:rsidRDefault="00DC3ABD" w:rsidP="00DC3ABD">
      <w:pPr>
        <w:pStyle w:val="ListParagraph"/>
        <w:numPr>
          <w:ilvl w:val="0"/>
          <w:numId w:val="38"/>
        </w:numPr>
      </w:pPr>
      <w:r>
        <w:t>Temporary price reduction</w:t>
      </w:r>
    </w:p>
    <w:p w:rsidR="00610081" w:rsidRDefault="00DC3ABD" w:rsidP="00DC3ABD">
      <w:pPr>
        <w:ind w:left="708"/>
        <w:rPr>
          <w:i/>
        </w:rPr>
      </w:pPr>
      <w:r w:rsidRPr="00DC3ABD">
        <w:rPr>
          <w:i/>
        </w:rPr>
        <w:t>Feature</w:t>
      </w:r>
      <w:r>
        <w:t xml:space="preserve"> is a promotional activity, coupons and details about the offers were shown/printed in the </w:t>
      </w:r>
      <w:r w:rsidR="00E3609B">
        <w:t>magazine,</w:t>
      </w:r>
      <w:r>
        <w:t xml:space="preserve"> </w:t>
      </w:r>
      <w:r w:rsidR="00E77EDC">
        <w:t>and this</w:t>
      </w:r>
      <w:r>
        <w:t xml:space="preserve"> would enable customers to pick their choice</w:t>
      </w:r>
      <w:r>
        <w:rPr>
          <w:i/>
        </w:rPr>
        <w:t>.</w:t>
      </w:r>
    </w:p>
    <w:p w:rsidR="00DC3ABD" w:rsidRDefault="00DC3ABD" w:rsidP="00DC3ABD">
      <w:pPr>
        <w:ind w:left="708"/>
      </w:pPr>
      <w:r>
        <w:rPr>
          <w:i/>
        </w:rPr>
        <w:t>Display</w:t>
      </w:r>
      <w:r w:rsidRPr="00DC3ABD">
        <w:t xml:space="preserve"> is another promotional activity, in which the products are showcased using in-store display</w:t>
      </w:r>
    </w:p>
    <w:p w:rsidR="00DC3ABD" w:rsidRDefault="00DC3ABD" w:rsidP="00DC3ABD">
      <w:pPr>
        <w:ind w:left="708"/>
      </w:pPr>
      <w:r>
        <w:rPr>
          <w:i/>
        </w:rPr>
        <w:t xml:space="preserve">Temporary price reduction only (TPR Only), </w:t>
      </w:r>
      <w:r w:rsidRPr="00DC3ABD">
        <w:t>the products are given discounts in the price</w:t>
      </w:r>
      <w:r w:rsidR="00E3609B">
        <w:t xml:space="preserve"> for a short period</w:t>
      </w:r>
      <w:r w:rsidRPr="00DC3ABD">
        <w:t xml:space="preserve">, it was shown only on the items. This promotion is highly specific to the stores </w:t>
      </w:r>
      <w:r w:rsidR="00E3609B" w:rsidRPr="00DC3ABD">
        <w:t>may not</w:t>
      </w:r>
      <w:r w:rsidRPr="00DC3ABD">
        <w:t xml:space="preserve"> be implemented in all the stores.</w:t>
      </w:r>
    </w:p>
    <w:p w:rsidR="0067750D" w:rsidRDefault="00E3609B" w:rsidP="003B0F1A">
      <w:pPr>
        <w:ind w:left="708"/>
        <w:jc w:val="both"/>
      </w:pPr>
      <w:r>
        <w:rPr>
          <w:i/>
        </w:rPr>
        <w:tab/>
      </w:r>
      <w:r>
        <w:t>This project dealt with activities that analyze the critical promotional mech</w:t>
      </w:r>
      <w:r w:rsidR="00CC36FE">
        <w:t xml:space="preserve">anism for the chosen product </w:t>
      </w:r>
      <w:r w:rsidR="00CC36FE" w:rsidRPr="00CC36FE">
        <w:t>a</w:t>
      </w:r>
      <w:r w:rsidR="0057280D" w:rsidRPr="00CC36FE">
        <w:rPr>
          <w:bCs/>
        </w:rPr>
        <w:t>cross all the stores</w:t>
      </w:r>
      <w:r>
        <w:t>.</w:t>
      </w:r>
      <w:r w:rsidR="003B0F1A">
        <w:t xml:space="preserve"> The analytical technique</w:t>
      </w:r>
      <w:r w:rsidR="0067750D">
        <w:t xml:space="preserve"> that employed is regression with 5% significance level. The product wise classification is detailed in the </w:t>
      </w:r>
      <w:r w:rsidR="004020EC">
        <w:t>table;</w:t>
      </w:r>
      <w:r w:rsidR="0067750D">
        <w:t xml:space="preserve"> this would enable the retailer to identify the most significant promotional mechanism for any </w:t>
      </w:r>
      <w:r w:rsidR="003B0F1A">
        <w:t xml:space="preserve">chosen </w:t>
      </w:r>
      <w:r w:rsidR="0067750D">
        <w:t>product.</w:t>
      </w:r>
      <w:r w:rsidR="00156A6E">
        <w:t xml:space="preserve"> Detailed product wise promotional mechanism listed in Appendix -A. The promotional mechanism for key products as follows</w:t>
      </w:r>
      <w:r w:rsidR="00CC36FE">
        <w:t xml:space="preserve"> </w:t>
      </w:r>
    </w:p>
    <w:p w:rsidR="00CC6CBF" w:rsidRDefault="00CC6CBF" w:rsidP="009840F1">
      <w:pPr>
        <w:ind w:left="708" w:firstLine="708"/>
        <w:jc w:val="both"/>
      </w:pPr>
      <w:r w:rsidRPr="00CC6CBF">
        <w:rPr>
          <w:noProof/>
          <w:lang w:eastAsia="en-US"/>
        </w:rPr>
        <w:lastRenderedPageBreak/>
        <w:drawing>
          <wp:anchor distT="0" distB="0" distL="114300" distR="114300" simplePos="0" relativeHeight="251676672" behindDoc="0" locked="0" layoutInCell="1" allowOverlap="1" wp14:anchorId="4C6FED4B">
            <wp:simplePos x="0" y="0"/>
            <wp:positionH relativeFrom="column">
              <wp:posOffset>676275</wp:posOffset>
            </wp:positionH>
            <wp:positionV relativeFrom="paragraph">
              <wp:posOffset>2733675</wp:posOffset>
            </wp:positionV>
            <wp:extent cx="4905375" cy="20097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5375" cy="2009775"/>
                    </a:xfrm>
                    <a:prstGeom prst="rect">
                      <a:avLst/>
                    </a:prstGeom>
                    <a:noFill/>
                    <a:ln>
                      <a:noFill/>
                    </a:ln>
                  </pic:spPr>
                </pic:pic>
              </a:graphicData>
            </a:graphic>
          </wp:anchor>
        </w:drawing>
      </w:r>
      <w:r w:rsidR="00FD4870" w:rsidRPr="00FD4870">
        <w:rPr>
          <w:noProof/>
          <w:lang w:eastAsia="en-US"/>
        </w:rPr>
        <w:drawing>
          <wp:anchor distT="0" distB="0" distL="114300" distR="114300" simplePos="0" relativeHeight="251675648" behindDoc="0" locked="0" layoutInCell="1" allowOverlap="1">
            <wp:simplePos x="0" y="0"/>
            <wp:positionH relativeFrom="column">
              <wp:posOffset>533400</wp:posOffset>
            </wp:positionH>
            <wp:positionV relativeFrom="paragraph">
              <wp:posOffset>-4445</wp:posOffset>
            </wp:positionV>
            <wp:extent cx="4838700" cy="22098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2209800"/>
                    </a:xfrm>
                    <a:prstGeom prst="rect">
                      <a:avLst/>
                    </a:prstGeom>
                    <a:noFill/>
                    <a:ln>
                      <a:noFill/>
                    </a:ln>
                  </pic:spPr>
                </pic:pic>
              </a:graphicData>
            </a:graphic>
          </wp:anchor>
        </w:drawing>
      </w:r>
      <w:r w:rsidR="00F44870">
        <w:t xml:space="preserve">The promotion effectiveness of the product, defined as the ratio to the </w:t>
      </w:r>
      <w:r w:rsidR="00371788">
        <w:rPr>
          <w:b/>
          <w:bCs/>
        </w:rPr>
        <w:t>incremental sales to promotional sales</w:t>
      </w:r>
      <w:r w:rsidR="00F44870">
        <w:t xml:space="preserve">. Higher the effectiveness, attributes higher the sensitivity to the promotion drive. The product that command higher sales and higher promotion effectiveness would yield better prospect for the sale. </w:t>
      </w:r>
    </w:p>
    <w:p w:rsidR="0067750D" w:rsidRDefault="007E6CDA" w:rsidP="00D46301">
      <w:pPr>
        <w:pStyle w:val="Heading1"/>
      </w:pPr>
      <w:bookmarkStart w:id="20" w:name="_Toc498549632"/>
      <w:r>
        <w:t xml:space="preserve">Clustering of </w:t>
      </w:r>
      <w:r w:rsidR="0067750D">
        <w:t>Store</w:t>
      </w:r>
      <w:r>
        <w:t>s</w:t>
      </w:r>
      <w:bookmarkEnd w:id="20"/>
    </w:p>
    <w:p w:rsidR="001A565C" w:rsidRDefault="001A565C" w:rsidP="001A565C">
      <w:pPr>
        <w:ind w:firstLine="708"/>
      </w:pPr>
      <w:r>
        <w:t>Clustering of stores enables us to identify the like stores based on parameters with values in close neighborhood. Campaigns and store layout strategy and the kind of products with which the shelves could be stacked can be suggested based on the cluster. We have used KNN clustering method. This gave us three clusters which is evident from the below elbow graph.</w:t>
      </w:r>
    </w:p>
    <w:p w:rsidR="001A565C" w:rsidRDefault="001A565C" w:rsidP="001A565C">
      <w:r>
        <w:rPr>
          <w:noProof/>
          <w:lang w:eastAsia="en-US"/>
        </w:rPr>
        <w:lastRenderedPageBreak/>
        <w:drawing>
          <wp:inline distT="0" distB="0" distL="0" distR="0" wp14:anchorId="2067AFF0" wp14:editId="44D55531">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rsidR="001A565C" w:rsidRDefault="001A565C" w:rsidP="001A565C">
      <w:pPr>
        <w:rPr>
          <w:noProof/>
        </w:rPr>
      </w:pPr>
    </w:p>
    <w:p w:rsidR="001A565C" w:rsidRDefault="001A565C" w:rsidP="001A565C">
      <w:r>
        <w:t>This helped us to zero down on four important parameters namely,</w:t>
      </w:r>
    </w:p>
    <w:p w:rsidR="001A565C" w:rsidRDefault="001A565C" w:rsidP="001A565C">
      <w:pPr>
        <w:pStyle w:val="ListParagraph"/>
        <w:numPr>
          <w:ilvl w:val="0"/>
          <w:numId w:val="41"/>
        </w:numPr>
      </w:pPr>
      <w:r>
        <w:t>Store size</w:t>
      </w:r>
    </w:p>
    <w:p w:rsidR="001A565C" w:rsidRDefault="001A565C" w:rsidP="001A565C">
      <w:pPr>
        <w:pStyle w:val="ListParagraph"/>
        <w:numPr>
          <w:ilvl w:val="0"/>
          <w:numId w:val="41"/>
        </w:numPr>
      </w:pPr>
      <w:r>
        <w:t>Average baskets in store per weekend</w:t>
      </w:r>
    </w:p>
    <w:p w:rsidR="001A565C" w:rsidRDefault="001A565C" w:rsidP="001A565C">
      <w:pPr>
        <w:pStyle w:val="ListParagraph"/>
        <w:numPr>
          <w:ilvl w:val="0"/>
          <w:numId w:val="41"/>
        </w:numPr>
      </w:pPr>
      <w:r w:rsidRPr="0008754C">
        <w:t>Weekly visits</w:t>
      </w:r>
    </w:p>
    <w:p w:rsidR="001A565C" w:rsidRDefault="001A565C" w:rsidP="001A565C">
      <w:pPr>
        <w:pStyle w:val="ListParagraph"/>
        <w:numPr>
          <w:ilvl w:val="0"/>
          <w:numId w:val="41"/>
        </w:numPr>
      </w:pPr>
      <w:r>
        <w:t>Parking area</w:t>
      </w:r>
    </w:p>
    <w:p w:rsidR="001A565C" w:rsidRDefault="001A565C" w:rsidP="001A565C">
      <w:r>
        <w:t xml:space="preserve">Based on the above key parameters the stores were divided as three clusters of which store size being the predominant variable in segregating the clusters. </w:t>
      </w:r>
    </w:p>
    <w:p w:rsidR="001A565C" w:rsidRPr="00254FE7" w:rsidRDefault="001A565C" w:rsidP="001A565C">
      <w:pPr>
        <w:pStyle w:val="ListParagraph"/>
        <w:numPr>
          <w:ilvl w:val="0"/>
          <w:numId w:val="42"/>
        </w:numPr>
      </w:pPr>
      <w:r>
        <w:t>Stores with sales area less than 40,000 s</w:t>
      </w:r>
      <w:r w:rsidR="00BF467A">
        <w:t>q.</w:t>
      </w:r>
      <w:r w:rsidR="005755FB">
        <w:t xml:space="preserve"> </w:t>
      </w:r>
      <w:r>
        <w:t xml:space="preserve">ft. had parking availability in minority and the average number of baskets ranged from 10-20 thousand/week </w:t>
      </w:r>
      <w:r w:rsidR="007D5DAF">
        <w:t>as</w:t>
      </w:r>
      <w:r>
        <w:t xml:space="preserve"> </w:t>
      </w:r>
      <w:r w:rsidR="005755FB" w:rsidRPr="005755FB">
        <w:t>“</w:t>
      </w:r>
      <w:r w:rsidRPr="005755FB">
        <w:t>Value stores</w:t>
      </w:r>
      <w:r w:rsidR="005755FB" w:rsidRPr="005755FB">
        <w:t>”</w:t>
      </w:r>
    </w:p>
    <w:p w:rsidR="001A565C" w:rsidRDefault="001A565C" w:rsidP="001A565C">
      <w:pPr>
        <w:pStyle w:val="ListParagraph"/>
        <w:numPr>
          <w:ilvl w:val="0"/>
          <w:numId w:val="42"/>
        </w:numPr>
      </w:pPr>
      <w:r>
        <w:rPr>
          <w:noProof/>
        </w:rPr>
        <w:t xml:space="preserve">Sales area between 40,000-60,000 </w:t>
      </w:r>
      <w:r w:rsidR="00BF467A">
        <w:t>sq.</w:t>
      </w:r>
      <w:r w:rsidR="005755FB">
        <w:t xml:space="preserve"> </w:t>
      </w:r>
      <w:r>
        <w:rPr>
          <w:noProof/>
        </w:rPr>
        <w:t>ft. has contributed majorly to the sales where parking availability has improved which contributed to 12-35 thousand weekly baskets</w:t>
      </w:r>
      <w:r w:rsidR="007D5DAF">
        <w:rPr>
          <w:noProof/>
        </w:rPr>
        <w:t xml:space="preserve"> as</w:t>
      </w:r>
      <w:r>
        <w:rPr>
          <w:noProof/>
        </w:rPr>
        <w:t xml:space="preserve"> </w:t>
      </w:r>
      <w:r w:rsidR="005755FB">
        <w:rPr>
          <w:noProof/>
        </w:rPr>
        <w:t>“</w:t>
      </w:r>
      <w:r w:rsidRPr="005755FB">
        <w:rPr>
          <w:bCs/>
          <w:noProof/>
        </w:rPr>
        <w:t>Super Stores</w:t>
      </w:r>
      <w:r w:rsidR="005755FB">
        <w:rPr>
          <w:bCs/>
          <w:noProof/>
        </w:rPr>
        <w:t>”</w:t>
      </w:r>
    </w:p>
    <w:p w:rsidR="001A565C" w:rsidRPr="00A93103" w:rsidRDefault="001A565C" w:rsidP="001A565C">
      <w:pPr>
        <w:pStyle w:val="ListParagraph"/>
        <w:numPr>
          <w:ilvl w:val="0"/>
          <w:numId w:val="42"/>
        </w:numPr>
      </w:pPr>
      <w:r>
        <w:rPr>
          <w:noProof/>
        </w:rPr>
        <w:t xml:space="preserve">Rest were large stores with humungous sales area and ample parking space.Theses can be termed as </w:t>
      </w:r>
      <w:r w:rsidR="005755FB">
        <w:rPr>
          <w:noProof/>
        </w:rPr>
        <w:t>“</w:t>
      </w:r>
      <w:r w:rsidRPr="005755FB">
        <w:rPr>
          <w:bCs/>
          <w:noProof/>
        </w:rPr>
        <w:t>Premium Stores</w:t>
      </w:r>
      <w:r w:rsidR="005755FB">
        <w:rPr>
          <w:bCs/>
          <w:noProof/>
        </w:rPr>
        <w:t>”</w:t>
      </w:r>
    </w:p>
    <w:p w:rsidR="001A565C" w:rsidRDefault="00A93103" w:rsidP="001A565C">
      <w:pPr>
        <w:rPr>
          <w:noProof/>
        </w:rPr>
      </w:pPr>
      <w:r>
        <w:rPr>
          <w:noProof/>
          <w:lang w:eastAsia="en-US"/>
        </w:rPr>
        <w:drawing>
          <wp:inline distT="0" distB="0" distL="0" distR="0" wp14:anchorId="4DD97848" wp14:editId="347EAD06">
            <wp:extent cx="5943600" cy="859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59155"/>
                    </a:xfrm>
                    <a:prstGeom prst="rect">
                      <a:avLst/>
                    </a:prstGeom>
                  </pic:spPr>
                </pic:pic>
              </a:graphicData>
            </a:graphic>
          </wp:inline>
        </w:drawing>
      </w:r>
    </w:p>
    <w:p w:rsidR="001A565C" w:rsidRDefault="001A565C" w:rsidP="001A565C">
      <w:r>
        <w:rPr>
          <w:noProof/>
          <w:lang w:eastAsia="en-US"/>
        </w:rPr>
        <w:lastRenderedPageBreak/>
        <w:drawing>
          <wp:inline distT="0" distB="0" distL="0" distR="0" wp14:anchorId="47320BD2" wp14:editId="65FC5B04">
            <wp:extent cx="5943600" cy="421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16400"/>
                    </a:xfrm>
                    <a:prstGeom prst="rect">
                      <a:avLst/>
                    </a:prstGeom>
                  </pic:spPr>
                </pic:pic>
              </a:graphicData>
            </a:graphic>
          </wp:inline>
        </w:drawing>
      </w:r>
    </w:p>
    <w:p w:rsidR="00FD2B40" w:rsidRDefault="00FD2B40" w:rsidP="00D46301">
      <w:pPr>
        <w:pStyle w:val="Heading1"/>
      </w:pPr>
      <w:r>
        <w:br w:type="page"/>
      </w:r>
    </w:p>
    <w:p w:rsidR="004E5FF6" w:rsidRDefault="004E5FF6" w:rsidP="00D46301">
      <w:pPr>
        <w:pStyle w:val="Heading1"/>
      </w:pPr>
      <w:bookmarkStart w:id="21" w:name="_Toc498549633"/>
      <w:r>
        <w:lastRenderedPageBreak/>
        <w:t>Forecasting Sales for Next Quarter</w:t>
      </w:r>
      <w:bookmarkEnd w:id="21"/>
    </w:p>
    <w:p w:rsidR="004E5FF6" w:rsidRDefault="00C46833" w:rsidP="004E5FF6">
      <w:r>
        <w:tab/>
        <w:t>The total sales for the next 12 weeks ha</w:t>
      </w:r>
      <w:r w:rsidR="00566C9C">
        <w:t>ve</w:t>
      </w:r>
      <w:r>
        <w:t xml:space="preserve"> been forecasted using ARIMA and Neural Net AR. </w:t>
      </w:r>
    </w:p>
    <w:p w:rsidR="0073273B" w:rsidRDefault="00296978">
      <w:r>
        <w:rPr>
          <w:noProof/>
          <w:lang w:eastAsia="en-US"/>
        </w:rPr>
        <w:drawing>
          <wp:inline distT="0" distB="0" distL="0" distR="0" wp14:anchorId="750192E8" wp14:editId="170C1B5D">
            <wp:extent cx="5943600" cy="3026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6410"/>
                    </a:xfrm>
                    <a:prstGeom prst="rect">
                      <a:avLst/>
                    </a:prstGeom>
                  </pic:spPr>
                </pic:pic>
              </a:graphicData>
            </a:graphic>
          </wp:inline>
        </w:drawing>
      </w:r>
    </w:p>
    <w:tbl>
      <w:tblPr>
        <w:tblW w:w="5716" w:type="dxa"/>
        <w:tblLook w:val="04A0" w:firstRow="1" w:lastRow="0" w:firstColumn="1" w:lastColumn="0" w:noHBand="0" w:noVBand="1"/>
      </w:tblPr>
      <w:tblGrid>
        <w:gridCol w:w="1231"/>
        <w:gridCol w:w="1330"/>
        <w:gridCol w:w="1334"/>
        <w:gridCol w:w="1821"/>
      </w:tblGrid>
      <w:tr w:rsidR="0073273B" w:rsidRPr="0073273B" w:rsidTr="0073273B">
        <w:trPr>
          <w:trHeight w:val="307"/>
        </w:trPr>
        <w:tc>
          <w:tcPr>
            <w:tcW w:w="123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Pr>
                <w:rFonts w:ascii="Arial Narrow" w:eastAsia="Times New Roman" w:hAnsi="Arial Narrow" w:cs="Times New Roman"/>
                <w:color w:val="000000"/>
                <w:sz w:val="24"/>
                <w:szCs w:val="24"/>
                <w:lang w:val="en-IN" w:eastAsia="en-IN"/>
              </w:rPr>
              <w:t>Week No</w:t>
            </w:r>
            <w:r w:rsidRPr="0073273B">
              <w:rPr>
                <w:rFonts w:ascii="Arial Narrow" w:eastAsia="Times New Roman" w:hAnsi="Arial Narrow" w:cs="Times New Roman"/>
                <w:color w:val="000000"/>
                <w:sz w:val="24"/>
                <w:szCs w:val="24"/>
                <w:lang w:val="en-IN" w:eastAsia="en-IN"/>
              </w:rPr>
              <w:t> </w:t>
            </w:r>
          </w:p>
        </w:tc>
        <w:tc>
          <w:tcPr>
            <w:tcW w:w="1330" w:type="dxa"/>
            <w:tcBorders>
              <w:top w:val="single" w:sz="4" w:space="0" w:color="auto"/>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Forecast</w:t>
            </w:r>
          </w:p>
        </w:tc>
        <w:tc>
          <w:tcPr>
            <w:tcW w:w="1334" w:type="dxa"/>
            <w:tcBorders>
              <w:top w:val="single" w:sz="4" w:space="0" w:color="auto"/>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Change</w:t>
            </w:r>
          </w:p>
        </w:tc>
        <w:tc>
          <w:tcPr>
            <w:tcW w:w="1821" w:type="dxa"/>
            <w:tcBorders>
              <w:top w:val="single" w:sz="4" w:space="0" w:color="auto"/>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180794.2</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2</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169866.1</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-6%</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173122.2</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2%</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4</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182080.3</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5%</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5</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177392.1</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6</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170459.4</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-4%</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7</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175996.4</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8</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180973.4</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9</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175086.9</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10</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171902.7</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-2%</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11</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177732.3</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12</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179349.9</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bl>
    <w:p w:rsidR="0073273B" w:rsidRDefault="0073273B" w:rsidP="0073273B">
      <w:pPr>
        <w:ind w:firstLine="708"/>
      </w:pPr>
    </w:p>
    <w:p w:rsidR="00CC36FE" w:rsidRDefault="0073273B" w:rsidP="0073273B">
      <w:pPr>
        <w:ind w:firstLine="708"/>
        <w:rPr>
          <w:rFonts w:asciiTheme="majorHAnsi" w:eastAsiaTheme="majorEastAsia" w:hAnsiTheme="majorHAnsi" w:cstheme="majorBidi"/>
          <w:b/>
          <w:bCs/>
          <w:smallCaps/>
          <w:sz w:val="36"/>
          <w:szCs w:val="36"/>
        </w:rPr>
      </w:pPr>
      <w:r>
        <w:t xml:space="preserve">It </w:t>
      </w:r>
      <w:r w:rsidR="00363F1A">
        <w:t>is evident from the above</w:t>
      </w:r>
      <w:r>
        <w:t xml:space="preserve">, week </w:t>
      </w:r>
      <w:r w:rsidR="006D2106">
        <w:t>3</w:t>
      </w:r>
      <w:r w:rsidR="006D2106" w:rsidRPr="006D2106">
        <w:rPr>
          <w:vertAlign w:val="superscript"/>
        </w:rPr>
        <w:t>rd</w:t>
      </w:r>
      <w:r w:rsidR="006D2106">
        <w:t>, 7</w:t>
      </w:r>
      <w:r w:rsidR="006D2106" w:rsidRPr="006D2106">
        <w:rPr>
          <w:vertAlign w:val="superscript"/>
        </w:rPr>
        <w:t>th</w:t>
      </w:r>
      <w:r w:rsidR="006D2106">
        <w:t>, 10</w:t>
      </w:r>
      <w:r w:rsidR="006D2106" w:rsidRPr="006D2106">
        <w:rPr>
          <w:vertAlign w:val="superscript"/>
        </w:rPr>
        <w:t>th</w:t>
      </w:r>
      <w:r w:rsidR="006D2106">
        <w:t>, 11</w:t>
      </w:r>
      <w:r w:rsidR="006D2106" w:rsidRPr="006D2106">
        <w:rPr>
          <w:vertAlign w:val="superscript"/>
        </w:rPr>
        <w:t>th</w:t>
      </w:r>
      <w:r w:rsidR="00363F1A">
        <w:t xml:space="preserve"> needs an</w:t>
      </w:r>
      <w:r>
        <w:t xml:space="preserve"> attention to stop the </w:t>
      </w:r>
      <w:r w:rsidR="00363F1A">
        <w:t>dip in the sales</w:t>
      </w:r>
      <w:r>
        <w:t>, appropriate candidate for promotions</w:t>
      </w:r>
      <w:r w:rsidR="00363F1A">
        <w:t>. In other weeks, with the increasing footfalls the promotion should be aimed to increase the quantity</w:t>
      </w:r>
      <w:r w:rsidR="00DC40A9">
        <w:t>.</w:t>
      </w:r>
    </w:p>
    <w:p w:rsidR="0067750D" w:rsidRDefault="0067750D" w:rsidP="00D46301">
      <w:pPr>
        <w:pStyle w:val="Heading1"/>
      </w:pPr>
      <w:bookmarkStart w:id="22" w:name="_Toc498549634"/>
      <w:r>
        <w:lastRenderedPageBreak/>
        <w:t>Predicting Sales product Wise</w:t>
      </w:r>
      <w:bookmarkEnd w:id="22"/>
    </w:p>
    <w:p w:rsidR="004E5FF6" w:rsidRDefault="004E5FF6" w:rsidP="0067750D">
      <w:r w:rsidRPr="004E5FF6">
        <w:rPr>
          <w:noProof/>
          <w:lang w:eastAsia="en-US"/>
        </w:rPr>
        <w:drawing>
          <wp:anchor distT="0" distB="0" distL="114300" distR="114300" simplePos="0" relativeHeight="251672576" behindDoc="0" locked="0" layoutInCell="1" allowOverlap="1" wp14:anchorId="47F8CF3D">
            <wp:simplePos x="0" y="0"/>
            <wp:positionH relativeFrom="column">
              <wp:posOffset>266700</wp:posOffset>
            </wp:positionH>
            <wp:positionV relativeFrom="paragraph">
              <wp:posOffset>1035685</wp:posOffset>
            </wp:positionV>
            <wp:extent cx="5692140" cy="2371725"/>
            <wp:effectExtent l="0" t="0" r="381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92140" cy="2371725"/>
                    </a:xfrm>
                    <a:prstGeom prst="rect">
                      <a:avLst/>
                    </a:prstGeom>
                  </pic:spPr>
                </pic:pic>
              </a:graphicData>
            </a:graphic>
            <wp14:sizeRelH relativeFrom="page">
              <wp14:pctWidth>0</wp14:pctWidth>
            </wp14:sizeRelH>
            <wp14:sizeRelV relativeFrom="page">
              <wp14:pctHeight>0</wp14:pctHeight>
            </wp14:sizeRelV>
          </wp:anchor>
        </w:drawing>
      </w:r>
      <w:r w:rsidR="007E6CDA">
        <w:tab/>
      </w:r>
      <w:r w:rsidR="003B0F1A">
        <w:t>Prediction or forecasting is the vital part of any time series analysis. There are 55 products</w:t>
      </w:r>
      <w:r w:rsidR="00CC36FE">
        <w:t xml:space="preserve"> </w:t>
      </w:r>
      <w:r w:rsidR="003B0F1A">
        <w:t xml:space="preserve">listed as part of breakfast </w:t>
      </w:r>
      <w:r>
        <w:t>portfolio</w:t>
      </w:r>
      <w:r w:rsidR="003B0F1A">
        <w:t>. The overall forecasting trend of the total sales would throw us many insights on how the sales performance, how to improve/support the sales</w:t>
      </w:r>
      <w:r>
        <w:t>. To get the detail to improve the sales</w:t>
      </w:r>
      <w:r w:rsidRPr="00BE6C9B">
        <w:t xml:space="preserve">, key </w:t>
      </w:r>
      <w:r w:rsidR="002A540B" w:rsidRPr="00BE6C9B">
        <w:rPr>
          <w:bCs/>
        </w:rPr>
        <w:t>11</w:t>
      </w:r>
      <w:r w:rsidRPr="00BE6C9B">
        <w:t xml:space="preserve"> products that contribute to </w:t>
      </w:r>
      <w:r w:rsidR="002A540B" w:rsidRPr="00BE6C9B">
        <w:rPr>
          <w:bCs/>
        </w:rPr>
        <w:t>~</w:t>
      </w:r>
      <w:r w:rsidRPr="00BE6C9B">
        <w:rPr>
          <w:bCs/>
        </w:rPr>
        <w:t>50%</w:t>
      </w:r>
      <w:r w:rsidRPr="00BE6C9B">
        <w:t xml:space="preserve"> sales were identified and predicted the sales for next quarter. </w:t>
      </w:r>
    </w:p>
    <w:p w:rsidR="004F71A1" w:rsidRDefault="002E09E3">
      <w:r>
        <w:rPr>
          <w:noProof/>
          <w:lang w:eastAsia="en-US"/>
        </w:rPr>
        <mc:AlternateContent>
          <mc:Choice Requires="wps">
            <w:drawing>
              <wp:inline distT="0" distB="0" distL="0" distR="0">
                <wp:extent cx="304800" cy="304800"/>
                <wp:effectExtent l="0" t="0" r="0" b="0"/>
                <wp:docPr id="15" name="Rectangle 15" descr="blob:https://web.whatsapp.com/6a4664d3-619f-4ee1-a1d9-ef3f0d65047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49B0AB" id="Rectangle 15" o:spid="_x0000_s1026" alt="blob:https://web.whatsapp.com/6a4664d3-619f-4ee1-a1d9-ef3f0d65047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w1cCr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4F71A1" w:rsidRDefault="004F71A1"/>
    <w:p w:rsidR="00301D80" w:rsidRDefault="004F71A1" w:rsidP="00BF467A">
      <w:pPr>
        <w:jc w:val="center"/>
      </w:pPr>
      <w:r w:rsidRPr="004F71A1">
        <w:rPr>
          <w:noProof/>
          <w:lang w:eastAsia="en-US"/>
        </w:rPr>
        <w:drawing>
          <wp:inline distT="0" distB="0" distL="0" distR="0" wp14:anchorId="14F11D23" wp14:editId="2C87563E">
            <wp:extent cx="5066499" cy="2393946"/>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7882" cy="2422950"/>
                    </a:xfrm>
                    <a:prstGeom prst="rect">
                      <a:avLst/>
                    </a:prstGeom>
                  </pic:spPr>
                </pic:pic>
              </a:graphicData>
            </a:graphic>
          </wp:inline>
        </w:drawing>
      </w:r>
    </w:p>
    <w:p w:rsidR="007C0628" w:rsidRDefault="007C0628" w:rsidP="007C0628">
      <w:pPr>
        <w:ind w:firstLine="708"/>
        <w:jc w:val="both"/>
      </w:pPr>
      <w:r>
        <w:t>The products such as KELL FROOT LOOPS and GM CHEERIOS have higher amount of MAPE Error and forecast tend to have high variation. Hence it is advisable to have forecasted value</w:t>
      </w:r>
      <w:r w:rsidR="00E96611">
        <w:t xml:space="preserve"> based on Store request</w:t>
      </w:r>
      <w:r>
        <w:t>.</w:t>
      </w:r>
    </w:p>
    <w:p w:rsidR="00D52EE3" w:rsidRDefault="000B63C6" w:rsidP="007C0628">
      <w:pPr>
        <w:ind w:firstLine="708"/>
        <w:jc w:val="both"/>
      </w:pPr>
      <w:r>
        <w:t>The forecasted charts are listed for key 11 products below and based on the sales, appropriate promotion mechanism could be implemented.</w:t>
      </w:r>
    </w:p>
    <w:p w:rsidR="00D52EE3" w:rsidRDefault="00D52EE3" w:rsidP="007C0628">
      <w:pPr>
        <w:ind w:firstLine="708"/>
        <w:jc w:val="both"/>
      </w:pPr>
    </w:p>
    <w:p w:rsidR="00D52EE3" w:rsidRPr="00BF467A" w:rsidRDefault="00BF467A" w:rsidP="00C6170B">
      <w:pPr>
        <w:pStyle w:val="Heading2"/>
      </w:pPr>
      <w:bookmarkStart w:id="23" w:name="_Toc498549635"/>
      <w:r w:rsidRPr="00BF467A">
        <w:t>Product wise Forecast</w:t>
      </w:r>
      <w:bookmarkEnd w:id="23"/>
    </w:p>
    <w:p w:rsidR="00D52EE3" w:rsidRDefault="00D52EE3" w:rsidP="007C0628">
      <w:pPr>
        <w:ind w:firstLine="708"/>
        <w:jc w:val="both"/>
      </w:pPr>
      <w:r w:rsidRPr="00D52EE3">
        <w:rPr>
          <w:noProof/>
          <w:lang w:eastAsia="en-US"/>
        </w:rPr>
        <w:drawing>
          <wp:inline distT="0" distB="0" distL="0" distR="0" wp14:anchorId="2EA2714C" wp14:editId="450C02FC">
            <wp:extent cx="5943600" cy="3166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6745"/>
                    </a:xfrm>
                    <a:prstGeom prst="rect">
                      <a:avLst/>
                    </a:prstGeom>
                  </pic:spPr>
                </pic:pic>
              </a:graphicData>
            </a:graphic>
          </wp:inline>
        </w:drawing>
      </w:r>
    </w:p>
    <w:p w:rsidR="00D52EE3" w:rsidRDefault="00D52EE3" w:rsidP="007C0628">
      <w:pPr>
        <w:ind w:firstLine="708"/>
        <w:jc w:val="both"/>
      </w:pPr>
      <w:r w:rsidRPr="00D52EE3">
        <w:rPr>
          <w:noProof/>
          <w:lang w:eastAsia="en-US"/>
        </w:rPr>
        <w:drawing>
          <wp:inline distT="0" distB="0" distL="0" distR="0" wp14:anchorId="708DF7E1" wp14:editId="090E6411">
            <wp:extent cx="5943600" cy="3166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6745"/>
                    </a:xfrm>
                    <a:prstGeom prst="rect">
                      <a:avLst/>
                    </a:prstGeom>
                  </pic:spPr>
                </pic:pic>
              </a:graphicData>
            </a:graphic>
          </wp:inline>
        </w:drawing>
      </w:r>
    </w:p>
    <w:p w:rsidR="00D52EE3" w:rsidRDefault="00D52EE3" w:rsidP="007C0628">
      <w:pPr>
        <w:ind w:firstLine="708"/>
        <w:jc w:val="both"/>
      </w:pPr>
      <w:r w:rsidRPr="00D52EE3">
        <w:rPr>
          <w:noProof/>
          <w:lang w:eastAsia="en-US"/>
        </w:rPr>
        <w:lastRenderedPageBreak/>
        <w:drawing>
          <wp:inline distT="0" distB="0" distL="0" distR="0" wp14:anchorId="5F3DB434" wp14:editId="4DC65C81">
            <wp:extent cx="5943600" cy="3166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6745"/>
                    </a:xfrm>
                    <a:prstGeom prst="rect">
                      <a:avLst/>
                    </a:prstGeom>
                  </pic:spPr>
                </pic:pic>
              </a:graphicData>
            </a:graphic>
          </wp:inline>
        </w:drawing>
      </w:r>
    </w:p>
    <w:p w:rsidR="00D52EE3" w:rsidRPr="00C6170B" w:rsidRDefault="00D52EE3" w:rsidP="00C6170B">
      <w:pPr>
        <w:pStyle w:val="Heading2"/>
      </w:pPr>
      <w:bookmarkStart w:id="24" w:name="_Toc498549636"/>
      <w:r>
        <w:t>Neural Net</w:t>
      </w:r>
      <w:bookmarkEnd w:id="24"/>
    </w:p>
    <w:p w:rsidR="00D52EE3" w:rsidRDefault="00D52EE3" w:rsidP="007C0628">
      <w:pPr>
        <w:ind w:firstLine="708"/>
        <w:jc w:val="both"/>
      </w:pPr>
    </w:p>
    <w:p w:rsidR="00D52EE3" w:rsidRDefault="00D52EE3" w:rsidP="007C0628">
      <w:pPr>
        <w:ind w:firstLine="708"/>
        <w:jc w:val="both"/>
      </w:pPr>
      <w:r w:rsidRPr="00D52EE3">
        <w:rPr>
          <w:noProof/>
          <w:lang w:eastAsia="en-US"/>
        </w:rPr>
        <w:drawing>
          <wp:inline distT="0" distB="0" distL="0" distR="0" wp14:anchorId="07975514" wp14:editId="624A7846">
            <wp:extent cx="5943600" cy="3166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6745"/>
                    </a:xfrm>
                    <a:prstGeom prst="rect">
                      <a:avLst/>
                    </a:prstGeom>
                  </pic:spPr>
                </pic:pic>
              </a:graphicData>
            </a:graphic>
          </wp:inline>
        </w:drawing>
      </w:r>
    </w:p>
    <w:p w:rsidR="00D52EE3" w:rsidRDefault="00D52EE3" w:rsidP="007C0628">
      <w:pPr>
        <w:ind w:firstLine="708"/>
        <w:jc w:val="both"/>
        <w:rPr>
          <w:noProof/>
        </w:rPr>
      </w:pPr>
      <w:r w:rsidRPr="00D52EE3">
        <w:rPr>
          <w:noProof/>
        </w:rPr>
        <w:lastRenderedPageBreak/>
        <w:t xml:space="preserve"> </w:t>
      </w:r>
      <w:r w:rsidRPr="00D52EE3">
        <w:rPr>
          <w:noProof/>
          <w:lang w:eastAsia="en-US"/>
        </w:rPr>
        <w:drawing>
          <wp:inline distT="0" distB="0" distL="0" distR="0" wp14:anchorId="672647E5" wp14:editId="0A2D5452">
            <wp:extent cx="5943600" cy="3166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6745"/>
                    </a:xfrm>
                    <a:prstGeom prst="rect">
                      <a:avLst/>
                    </a:prstGeom>
                  </pic:spPr>
                </pic:pic>
              </a:graphicData>
            </a:graphic>
          </wp:inline>
        </w:drawing>
      </w:r>
    </w:p>
    <w:p w:rsidR="00D52EE3" w:rsidRDefault="00D52EE3" w:rsidP="00877AC4">
      <w:r w:rsidRPr="00D52EE3">
        <w:rPr>
          <w:noProof/>
          <w:lang w:eastAsia="en-US"/>
        </w:rPr>
        <w:drawing>
          <wp:inline distT="0" distB="0" distL="0" distR="0" wp14:anchorId="6023E47A" wp14:editId="21D341E4">
            <wp:extent cx="5943600" cy="31667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6745"/>
                    </a:xfrm>
                    <a:prstGeom prst="rect">
                      <a:avLst/>
                    </a:prstGeom>
                  </pic:spPr>
                </pic:pic>
              </a:graphicData>
            </a:graphic>
          </wp:inline>
        </w:drawing>
      </w:r>
    </w:p>
    <w:p w:rsidR="007E3505" w:rsidRDefault="007E3505">
      <w:pPr>
        <w:rPr>
          <w:rFonts w:asciiTheme="majorHAnsi" w:eastAsiaTheme="majorEastAsia" w:hAnsiTheme="majorHAnsi" w:cstheme="majorBidi"/>
          <w:b/>
          <w:bCs/>
          <w:smallCaps/>
          <w:sz w:val="36"/>
          <w:szCs w:val="36"/>
        </w:rPr>
      </w:pPr>
      <w:r>
        <w:br w:type="page"/>
      </w:r>
    </w:p>
    <w:p w:rsidR="00605A85" w:rsidRDefault="007E2489" w:rsidP="00D46301">
      <w:pPr>
        <w:pStyle w:val="Heading1"/>
      </w:pPr>
      <w:bookmarkStart w:id="25" w:name="_Toc498549637"/>
      <w:r>
        <w:lastRenderedPageBreak/>
        <w:t>Conclusion</w:t>
      </w:r>
      <w:bookmarkEnd w:id="25"/>
    </w:p>
    <w:p w:rsidR="00BF467A" w:rsidRDefault="00566C9C" w:rsidP="000B63B6">
      <w:pPr>
        <w:pStyle w:val="ListParagraph"/>
        <w:numPr>
          <w:ilvl w:val="0"/>
          <w:numId w:val="31"/>
        </w:numPr>
        <w:jc w:val="both"/>
      </w:pPr>
      <w:r>
        <w:t xml:space="preserve">Using </w:t>
      </w:r>
      <w:r w:rsidR="007E2489">
        <w:t xml:space="preserve">Time series </w:t>
      </w:r>
      <w:r>
        <w:t>techniques, the</w:t>
      </w:r>
      <w:r w:rsidR="007E2489">
        <w:t xml:space="preserve"> sales of the complete retail chain on weekly basis completed with several </w:t>
      </w:r>
      <w:r>
        <w:t>models, better</w:t>
      </w:r>
      <w:r w:rsidR="007E2489">
        <w:t xml:space="preserve"> performing model based on MAPE</w:t>
      </w:r>
      <w:r>
        <w:t xml:space="preserve"> was</w:t>
      </w:r>
      <w:r w:rsidR="007E2489">
        <w:t xml:space="preserve"> selected. </w:t>
      </w:r>
    </w:p>
    <w:p w:rsidR="007E2489" w:rsidRDefault="007E2489" w:rsidP="000B63B6">
      <w:pPr>
        <w:pStyle w:val="ListParagraph"/>
        <w:numPr>
          <w:ilvl w:val="0"/>
          <w:numId w:val="31"/>
        </w:numPr>
        <w:jc w:val="both"/>
      </w:pPr>
      <w:r>
        <w:t xml:space="preserve">The better model was ARIMA </w:t>
      </w:r>
      <w:r w:rsidR="00566C9C">
        <w:t>and Neural Net TS model</w:t>
      </w:r>
      <w:r w:rsidR="00BF467A">
        <w:t xml:space="preserve"> with comparable forecast error, product wise models were</w:t>
      </w:r>
      <w:r w:rsidR="0056731C">
        <w:t xml:space="preserve"> compared and chosen with reference to the table</w:t>
      </w:r>
    </w:p>
    <w:p w:rsidR="00566C9C" w:rsidRDefault="0056731C" w:rsidP="006A1C89">
      <w:pPr>
        <w:pStyle w:val="ListParagraph"/>
        <w:numPr>
          <w:ilvl w:val="0"/>
          <w:numId w:val="31"/>
        </w:numPr>
        <w:jc w:val="both"/>
      </w:pPr>
      <w:r>
        <w:t>W</w:t>
      </w:r>
      <w:r w:rsidR="001C27FF">
        <w:t>ith effective promotion planning</w:t>
      </w:r>
      <w:r w:rsidR="000B63B6">
        <w:t xml:space="preserve"> week wise</w:t>
      </w:r>
      <w:r w:rsidR="001C27FF">
        <w:t>, the sales could be improved</w:t>
      </w:r>
      <w:r w:rsidR="000B63B6">
        <w:t xml:space="preserve"> for the identified key </w:t>
      </w:r>
      <w:r w:rsidR="002A540B" w:rsidRPr="00B46A8A">
        <w:t>11</w:t>
      </w:r>
      <w:r w:rsidR="002A540B">
        <w:t xml:space="preserve"> </w:t>
      </w:r>
      <w:r w:rsidR="000B63B6">
        <w:t>product</w:t>
      </w:r>
      <w:r w:rsidR="005622F0">
        <w:t xml:space="preserve">. Special focus to be driven to make sure these products are part of </w:t>
      </w:r>
      <w:r w:rsidR="00E77EDC">
        <w:t>customer’s</w:t>
      </w:r>
      <w:r w:rsidR="005622F0">
        <w:t xml:space="preserve"> basket</w:t>
      </w:r>
      <w:r w:rsidR="007E1AB1">
        <w:t>.</w:t>
      </w:r>
    </w:p>
    <w:p w:rsidR="00820B5D" w:rsidRDefault="003059B3" w:rsidP="000B63B6">
      <w:pPr>
        <w:pStyle w:val="ListParagraph"/>
        <w:numPr>
          <w:ilvl w:val="0"/>
          <w:numId w:val="31"/>
        </w:numPr>
        <w:jc w:val="both"/>
      </w:pPr>
      <w:r>
        <w:t>Stores classified using KNN and listed based on key parameters</w:t>
      </w:r>
      <w:r w:rsidR="00566C9C">
        <w:t>, such as parking area, store size,</w:t>
      </w:r>
      <w:r w:rsidR="00566C9C" w:rsidRPr="002F67B9">
        <w:t xml:space="preserve"> a</w:t>
      </w:r>
      <w:r w:rsidR="00566C9C">
        <w:t>ver</w:t>
      </w:r>
      <w:r w:rsidR="00566C9C" w:rsidRPr="002F67B9">
        <w:t>a</w:t>
      </w:r>
      <w:r w:rsidR="00566C9C">
        <w:t>ge</w:t>
      </w:r>
      <w:r w:rsidR="00566C9C" w:rsidRPr="002F67B9">
        <w:t xml:space="preserve"> basket</w:t>
      </w:r>
      <w:r w:rsidR="00566C9C">
        <w:t xml:space="preserve">s per week, average </w:t>
      </w:r>
      <w:r w:rsidR="00566C9C" w:rsidRPr="002F67B9">
        <w:t>weekly visits</w:t>
      </w:r>
      <w:r w:rsidR="00566C9C">
        <w:t xml:space="preserve"> while </w:t>
      </w:r>
      <w:r w:rsidR="007C0628">
        <w:t>premium</w:t>
      </w:r>
      <w:r w:rsidR="00566C9C">
        <w:t xml:space="preserve"> stores category contributing for </w:t>
      </w:r>
      <w:r w:rsidR="00820B5D">
        <w:t>more than 40%</w:t>
      </w:r>
      <w:r w:rsidR="00566C9C">
        <w:t xml:space="preserve"> of sales</w:t>
      </w:r>
      <w:r w:rsidR="007C0628">
        <w:t>.</w:t>
      </w:r>
      <w:r w:rsidR="002A540B">
        <w:t xml:space="preserve"> </w:t>
      </w:r>
    </w:p>
    <w:p w:rsidR="00694B0E" w:rsidRDefault="00694B0E" w:rsidP="006A1C89">
      <w:pPr>
        <w:pStyle w:val="ListParagraph"/>
        <w:numPr>
          <w:ilvl w:val="0"/>
          <w:numId w:val="31"/>
        </w:numPr>
        <w:jc w:val="both"/>
      </w:pPr>
      <w:r>
        <w:t>To improve the sales in the value stores, Since Visits are directly linked to sales we propose to improve the number of visits/foot falls by implementing attractive promotions or campaigns such as loyalty</w:t>
      </w:r>
    </w:p>
    <w:p w:rsidR="00566C9C" w:rsidRPr="00694B0E" w:rsidRDefault="00566C9C" w:rsidP="006A1C89">
      <w:pPr>
        <w:pStyle w:val="ListParagraph"/>
        <w:numPr>
          <w:ilvl w:val="0"/>
          <w:numId w:val="31"/>
        </w:numPr>
        <w:jc w:val="both"/>
      </w:pPr>
      <w:r w:rsidRPr="00694B0E">
        <w:t>Slicing down to the product level and forecasting the same for the next quarter is also done</w:t>
      </w:r>
      <w:r w:rsidR="002A540B" w:rsidRPr="00694B0E">
        <w:t xml:space="preserve">. Based on this </w:t>
      </w:r>
      <w:r w:rsidR="007E1A08" w:rsidRPr="00694B0E">
        <w:t>in forecasted weeks 3</w:t>
      </w:r>
      <w:r w:rsidR="007E1A08" w:rsidRPr="00694B0E">
        <w:rPr>
          <w:vertAlign w:val="superscript"/>
        </w:rPr>
        <w:t>rd</w:t>
      </w:r>
      <w:r w:rsidR="007E1A08" w:rsidRPr="00694B0E">
        <w:t xml:space="preserve"> and 4</w:t>
      </w:r>
      <w:r w:rsidR="007E1A08" w:rsidRPr="00694B0E">
        <w:rPr>
          <w:vertAlign w:val="superscript"/>
        </w:rPr>
        <w:t>th</w:t>
      </w:r>
      <w:r w:rsidR="007E1A08" w:rsidRPr="00694B0E">
        <w:t xml:space="preserve"> week on wards they can start pushing the top 3 products –mention their PE’s and also that they have forecasted dip during this – also that the top 2 are sig for 3 modes while the 3</w:t>
      </w:r>
      <w:r w:rsidR="007E1A08" w:rsidRPr="00694B0E">
        <w:rPr>
          <w:vertAlign w:val="superscript"/>
        </w:rPr>
        <w:t>rd</w:t>
      </w:r>
      <w:r w:rsidR="007E1A08" w:rsidRPr="00694B0E">
        <w:t xml:space="preserve"> is only for TPR promo.</w:t>
      </w:r>
    </w:p>
    <w:p w:rsidR="003059B3" w:rsidRDefault="003059B3" w:rsidP="000B63B6">
      <w:pPr>
        <w:pStyle w:val="ListParagraph"/>
        <w:numPr>
          <w:ilvl w:val="0"/>
          <w:numId w:val="31"/>
        </w:numPr>
        <w:jc w:val="both"/>
      </w:pPr>
      <w:r>
        <w:t>Promotional effectiveness and method of promotion for all products have been listed</w:t>
      </w:r>
      <w:r w:rsidR="00566C9C">
        <w:t xml:space="preserve">, hence the retail chain can appropriately </w:t>
      </w:r>
      <w:r w:rsidR="007C0628">
        <w:t>choose</w:t>
      </w:r>
      <w:r w:rsidR="00566C9C">
        <w:t xml:space="preserve"> the effective promotional mechanism for any product in the portfolio</w:t>
      </w:r>
    </w:p>
    <w:p w:rsidR="00566C9C" w:rsidRPr="00694B0E" w:rsidRDefault="004D0E6C" w:rsidP="004D0E6C">
      <w:pPr>
        <w:pStyle w:val="ListParagraph"/>
        <w:numPr>
          <w:ilvl w:val="0"/>
          <w:numId w:val="31"/>
        </w:numPr>
        <w:jc w:val="both"/>
      </w:pPr>
      <w:r w:rsidRPr="004D0E6C">
        <w:t>For top selling products, Stores could instead transfer the same marketing expenditure on other insignificant methods such as feature and display to price discount which is visible at shelf level to further increase the sale</w:t>
      </w:r>
      <w:r>
        <w:t>.</w:t>
      </w:r>
      <w:r w:rsidR="007E1A08" w:rsidRPr="00694B0E">
        <w:t xml:space="preserve"> </w:t>
      </w:r>
    </w:p>
    <w:p w:rsidR="00605A85" w:rsidRPr="00C55F84" w:rsidRDefault="00605A85" w:rsidP="00605A85">
      <w:pPr>
        <w:pStyle w:val="ListParagraph"/>
        <w:numPr>
          <w:ilvl w:val="0"/>
          <w:numId w:val="31"/>
        </w:numPr>
      </w:pPr>
      <w:r>
        <w:br w:type="page"/>
      </w:r>
    </w:p>
    <w:p w:rsidR="00D47AEC" w:rsidRDefault="00D47AEC" w:rsidP="00D46301">
      <w:pPr>
        <w:pStyle w:val="Heading1"/>
      </w:pPr>
      <w:bookmarkStart w:id="26" w:name="_Toc498549638"/>
      <w:r>
        <w:lastRenderedPageBreak/>
        <w:t>Appendix A</w:t>
      </w:r>
      <w:bookmarkEnd w:id="26"/>
    </w:p>
    <w:p w:rsidR="00D47AEC" w:rsidRPr="00C41199" w:rsidRDefault="00D47AEC" w:rsidP="00D47AEC">
      <w:r>
        <w:t>Products wise Promotional mechanism</w:t>
      </w:r>
    </w:p>
    <w:p w:rsidR="001A565C" w:rsidRDefault="001A565C">
      <w:r>
        <w:tab/>
        <w:t xml:space="preserve">The different ways of promotional methods </w:t>
      </w:r>
      <w:r w:rsidR="0040398F">
        <w:t>for all the products in the breakfast portfolio. This would enable the retail chain to effectively promote their products in cost effective manner.</w:t>
      </w:r>
      <w:r w:rsidR="00B707B5">
        <w:t xml:space="preserve"> The name F, D, T refers to the Feature, Display and Temporary price reduction.</w:t>
      </w:r>
    </w:p>
    <w:tbl>
      <w:tblPr>
        <w:tblW w:w="7600" w:type="dxa"/>
        <w:tblLook w:val="04A0" w:firstRow="1" w:lastRow="0" w:firstColumn="1" w:lastColumn="0" w:noHBand="0" w:noVBand="1"/>
      </w:tblPr>
      <w:tblGrid>
        <w:gridCol w:w="1540"/>
        <w:gridCol w:w="3260"/>
        <w:gridCol w:w="960"/>
        <w:gridCol w:w="960"/>
        <w:gridCol w:w="880"/>
      </w:tblGrid>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r>
              <w:rPr>
                <w:rFonts w:ascii="Arial Narrow" w:eastAsia="Times New Roman" w:hAnsi="Arial Narrow" w:cs="Times New Roman"/>
                <w:b/>
                <w:bCs/>
                <w:color w:val="FFFFFF"/>
                <w:sz w:val="24"/>
                <w:szCs w:val="24"/>
                <w:lang w:val="en-IN" w:eastAsia="en-IN"/>
              </w:rPr>
              <w:t>P</w:t>
            </w:r>
            <w:r w:rsidRPr="001A565C">
              <w:rPr>
                <w:rFonts w:ascii="Arial Narrow" w:eastAsia="Times New Roman" w:hAnsi="Arial Narrow" w:cs="Times New Roman"/>
                <w:b/>
                <w:bCs/>
                <w:color w:val="FFFFFF"/>
                <w:sz w:val="24"/>
                <w:szCs w:val="24"/>
                <w:lang w:val="en-IN" w:eastAsia="en-IN"/>
              </w:rPr>
              <w:t>roduct</w:t>
            </w:r>
            <w:r>
              <w:rPr>
                <w:rFonts w:ascii="Arial Narrow" w:eastAsia="Times New Roman" w:hAnsi="Arial Narrow" w:cs="Times New Roman"/>
                <w:b/>
                <w:bCs/>
                <w:color w:val="FFFFFF"/>
                <w:sz w:val="24"/>
                <w:szCs w:val="24"/>
                <w:lang w:val="en-IN" w:eastAsia="en-IN"/>
              </w:rPr>
              <w:t xml:space="preserve"> </w:t>
            </w:r>
            <w:r w:rsidRPr="001A565C">
              <w:rPr>
                <w:rFonts w:ascii="Arial Narrow" w:eastAsia="Times New Roman" w:hAnsi="Arial Narrow" w:cs="Times New Roman"/>
                <w:b/>
                <w:bCs/>
                <w:color w:val="FFFFFF"/>
                <w:sz w:val="24"/>
                <w:szCs w:val="24"/>
                <w:lang w:val="en-IN" w:eastAsia="en-IN"/>
              </w:rPr>
              <w:t>Code</w:t>
            </w:r>
          </w:p>
        </w:tc>
        <w:tc>
          <w:tcPr>
            <w:tcW w:w="3260" w:type="dxa"/>
            <w:tcBorders>
              <w:top w:val="single" w:sz="4" w:space="0" w:color="A9D08E"/>
              <w:left w:val="nil"/>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r w:rsidRPr="001A565C">
              <w:rPr>
                <w:rFonts w:ascii="Arial Narrow" w:eastAsia="Times New Roman" w:hAnsi="Arial Narrow" w:cs="Times New Roman"/>
                <w:b/>
                <w:bCs/>
                <w:color w:val="FFFFFF"/>
                <w:sz w:val="24"/>
                <w:szCs w:val="24"/>
                <w:lang w:val="en-IN" w:eastAsia="en-IN"/>
              </w:rPr>
              <w:t>Product</w:t>
            </w:r>
          </w:p>
        </w:tc>
        <w:tc>
          <w:tcPr>
            <w:tcW w:w="960" w:type="dxa"/>
            <w:tcBorders>
              <w:top w:val="single" w:sz="4" w:space="0" w:color="A9D08E"/>
              <w:left w:val="nil"/>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r w:rsidRPr="001A565C">
              <w:rPr>
                <w:rFonts w:ascii="Arial Narrow" w:eastAsia="Times New Roman" w:hAnsi="Arial Narrow" w:cs="Times New Roman"/>
                <w:b/>
                <w:bCs/>
                <w:color w:val="FFFFFF"/>
                <w:sz w:val="24"/>
                <w:szCs w:val="24"/>
                <w:lang w:val="en-IN" w:eastAsia="en-IN"/>
              </w:rPr>
              <w:t>F_Sig</w:t>
            </w:r>
          </w:p>
        </w:tc>
        <w:tc>
          <w:tcPr>
            <w:tcW w:w="960" w:type="dxa"/>
            <w:tcBorders>
              <w:top w:val="single" w:sz="4" w:space="0" w:color="A9D08E"/>
              <w:left w:val="nil"/>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r w:rsidRPr="001A565C">
              <w:rPr>
                <w:rFonts w:ascii="Arial Narrow" w:eastAsia="Times New Roman" w:hAnsi="Arial Narrow" w:cs="Times New Roman"/>
                <w:b/>
                <w:bCs/>
                <w:color w:val="FFFFFF"/>
                <w:sz w:val="24"/>
                <w:szCs w:val="24"/>
                <w:lang w:val="en-IN" w:eastAsia="en-IN"/>
              </w:rPr>
              <w:t>D_Sig</w:t>
            </w:r>
          </w:p>
        </w:tc>
        <w:tc>
          <w:tcPr>
            <w:tcW w:w="880" w:type="dxa"/>
            <w:tcBorders>
              <w:top w:val="single" w:sz="4" w:space="0" w:color="A9D08E"/>
              <w:left w:val="nil"/>
              <w:bottom w:val="single" w:sz="4" w:space="0" w:color="A9D08E"/>
              <w:right w:val="single" w:sz="4" w:space="0" w:color="A9D08E"/>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r w:rsidRPr="001A565C">
              <w:rPr>
                <w:rFonts w:ascii="Arial Narrow" w:eastAsia="Times New Roman" w:hAnsi="Arial Narrow" w:cs="Times New Roman"/>
                <w:b/>
                <w:bCs/>
                <w:color w:val="FFFFFF"/>
                <w:sz w:val="24"/>
                <w:szCs w:val="24"/>
                <w:lang w:val="en-IN" w:eastAsia="en-IN"/>
              </w:rPr>
              <w:t>T_Sig</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1111009477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PRETZEL STICKS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1111009497</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TWIST PRETZELS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1111009507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BL MINT ANTSPTC RINSE</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1111035398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BL MINT ANTSPTC RINSE</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1111038078</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ANTSPTC SPG MNT MTHWS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1111038080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HONEY NUT TOASTD OATS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1111085319</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RAISIN BRAN</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1111085345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BT SZ FRSTD SHRD WHT</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1111085350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SR CRUST SUPRM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1111087395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SR CRUST 3 MEAT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1111087396</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SR CRUST PEPPRN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1111087398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GM HONEY NUT CHEERIOS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1600027527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GM CHEERIOS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1600027528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GM CHEERIOS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1600027564</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NWMN OWN PEPPERONI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2840004768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NWMN OWN 4 CHEESE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3000006340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NWMN OWN SUPREME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3000006560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RLDGLD BRAIDED HONEY WHT</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3000006610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RLDGLD TINY TWISTS PRTZL</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3700019521</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RLDGLD PRETZEL STICKS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3700044982</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QKER LIFE ORIGINAL</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3800031829</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QKER CAP N CRUNCH BERRIES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3800031838</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QKER CAP N CRUNCH</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3800039118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HMRN CLSC SAUSAGE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4116709428</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HMRN CLSC SSG PEPP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7027316204</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HMRN CLSC CHS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7027316404</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COLG SPEARMINT WISP</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7192100336</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CREST PH WHTG CLN MINT TP</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7192100337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SCOPE ORIG MINT MOUTHWASH</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7192100339</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CREST PH CLN MINT RINSE</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7218063052</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KELL BITE SIZE MINI WHEAT</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lastRenderedPageBreak/>
              <w:t>7218063979</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KELL FROSTED FLAKES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7218063983</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KELL FROOT LOOPS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7797508004</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ACT MINT A/CAV FLUOR RNS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7797508006</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ACT KIDS BBLGUM FLUOR RNS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31254742835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ACT RSTR CL SPLSH MINT MW</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2840002333</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SHURGD PRETZEL RODS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2840004770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SHURGD MINI PRETZELS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3700031613</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SHURGD PRETZEL STICKS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4116709448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MKSL MINI TWIST PRETZELS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4116709565</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MKSL DUTCH PRETZELS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7027312504</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MKSL PRETZEL STICKS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7110410455</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DIGIORNO THREE MEAT</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7110410470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DIGRN SUPREME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7110410471</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DIGRN PEPP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7797502248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FRSC BRCK OVN ITL PEP PZ</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31254742725</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FRSC PEPPERONI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31254742735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FRSC 4 CHEESE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3500068914</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SNYDR PRETZEL RODS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88491201426</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SNYDR SOURDOUGH NIBBLERS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88491201427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SNYDR FF MINI PRETZELS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88491212971</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LSTRNE CL MINT ANTSPTC MW</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2066200530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LSTRNE CL MINT ANTSPTC MW</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2066200531</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LSTRNE FRS BRST ANTSPC MW</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2066200532</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POST HNY BN OTS HNY RSTD</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bl>
    <w:p w:rsidR="002B03B9" w:rsidRDefault="002B03B9">
      <w:pPr>
        <w:rPr>
          <w:rFonts w:asciiTheme="majorHAnsi" w:eastAsiaTheme="majorEastAsia" w:hAnsiTheme="majorHAnsi" w:cstheme="majorBidi"/>
          <w:b/>
          <w:bCs/>
          <w:smallCaps/>
          <w:sz w:val="36"/>
          <w:szCs w:val="36"/>
        </w:rPr>
      </w:pPr>
      <w:r>
        <w:br w:type="page"/>
      </w:r>
    </w:p>
    <w:tbl>
      <w:tblPr>
        <w:tblStyle w:val="TableGrid"/>
        <w:tblW w:w="0" w:type="auto"/>
        <w:tblLook w:val="04A0" w:firstRow="1" w:lastRow="0" w:firstColumn="1" w:lastColumn="0" w:noHBand="0" w:noVBand="1"/>
      </w:tblPr>
      <w:tblGrid>
        <w:gridCol w:w="9350"/>
      </w:tblGrid>
      <w:tr w:rsidR="009D124E" w:rsidTr="009D124E">
        <w:tc>
          <w:tcPr>
            <w:tcW w:w="9350" w:type="dxa"/>
          </w:tcPr>
          <w:p w:rsidR="00904F1B" w:rsidRDefault="00904F1B" w:rsidP="00904F1B">
            <w:pPr>
              <w:pStyle w:val="Heading1"/>
            </w:pPr>
            <w:bookmarkStart w:id="27" w:name="_Toc498549639"/>
            <w:r>
              <w:lastRenderedPageBreak/>
              <w:t>R Code</w:t>
            </w:r>
            <w:bookmarkEnd w:id="27"/>
            <w:r>
              <w:t xml:space="preserve"> </w:t>
            </w:r>
          </w:p>
          <w:p w:rsidR="009D124E" w:rsidRDefault="007E38F1" w:rsidP="009D124E">
            <w:pPr>
              <w:pStyle w:val="Heading2"/>
              <w:outlineLvl w:val="1"/>
            </w:pPr>
            <w:bookmarkStart w:id="28" w:name="_Toc498549640"/>
            <w:r>
              <w:t>#Read Data From Work File</w:t>
            </w:r>
            <w:bookmarkEnd w:id="28"/>
          </w:p>
          <w:p w:rsidR="007E38F1" w:rsidRDefault="007E38F1" w:rsidP="007E38F1">
            <w:r>
              <w:t>require(readxl) # Excel-File reader</w:t>
            </w:r>
          </w:p>
          <w:p w:rsidR="007E38F1" w:rsidRDefault="007E38F1" w:rsidP="007E38F1">
            <w:r>
              <w:t>require(dplyr) # Data Manupulation</w:t>
            </w:r>
          </w:p>
          <w:p w:rsidR="007E38F1" w:rsidRDefault="007E38F1" w:rsidP="007E38F1">
            <w:r>
              <w:t xml:space="preserve">require(forecast) # Time Series </w:t>
            </w:r>
          </w:p>
          <w:p w:rsidR="007E38F1" w:rsidRDefault="007E38F1" w:rsidP="007E38F1">
            <w:r>
              <w:t>require(tidyr) # splits a col into two based on the regular expression</w:t>
            </w:r>
          </w:p>
          <w:p w:rsidR="007E38F1" w:rsidRDefault="007E38F1" w:rsidP="007E38F1">
            <w:r>
              <w:t>require(car) # to set un-ordered factors ranking method, helmert - baseline is one method rest referring to it</w:t>
            </w:r>
          </w:p>
          <w:p w:rsidR="007E38F1" w:rsidRDefault="007E38F1" w:rsidP="007E38F1">
            <w:r>
              <w:t>require(dummies) ## to reacte dummy variables for factor data</w:t>
            </w:r>
          </w:p>
          <w:p w:rsidR="007E38F1" w:rsidRDefault="007E38F1" w:rsidP="007E38F1">
            <w:r>
              <w:t>require(ggplot2)</w:t>
            </w:r>
          </w:p>
          <w:p w:rsidR="007E38F1" w:rsidRDefault="007E38F1" w:rsidP="007E38F1">
            <w:r>
              <w:t>require(usdm)</w:t>
            </w:r>
          </w:p>
          <w:p w:rsidR="007E38F1" w:rsidRDefault="007E38F1" w:rsidP="007E38F1"/>
          <w:p w:rsidR="007E38F1" w:rsidRDefault="007E38F1" w:rsidP="007E38F1">
            <w:r>
              <w:t># Building the Rawdata frame - complete data ------</w:t>
            </w:r>
          </w:p>
          <w:p w:rsidR="007E38F1" w:rsidRDefault="007E38F1" w:rsidP="007E38F1">
            <w:r>
              <w:t>excel_sheets('dunnhumby - Breakfast at the Frat.xlsx')</w:t>
            </w:r>
          </w:p>
          <w:p w:rsidR="007E38F1" w:rsidRDefault="007E38F1" w:rsidP="007E38F1">
            <w:r>
              <w:t>rawdata = read_excel(path = 'dunnhumby - Breakfast at the Frat.xlsx', sheet = 'dh Transaction Data')</w:t>
            </w:r>
          </w:p>
          <w:p w:rsidR="007E38F1" w:rsidRDefault="007E38F1" w:rsidP="007E38F1">
            <w:r>
              <w:t>rawStoreData = read_excel(path = 'dunnhumby - Breakfast at the Frat.xlsx', sheet = 'dh Store Lookup')</w:t>
            </w:r>
          </w:p>
          <w:p w:rsidR="007E38F1" w:rsidRDefault="007E38F1" w:rsidP="007E38F1">
            <w:r>
              <w:t xml:space="preserve">rawdata = rawdata %&gt;% </w:t>
            </w:r>
          </w:p>
          <w:p w:rsidR="007E38F1" w:rsidRDefault="007E38F1" w:rsidP="007E38F1">
            <w:r>
              <w:t xml:space="preserve">  left_join(rawStoreData[which(!duplicated(rawStoreData$STORE_ID)),],</w:t>
            </w:r>
          </w:p>
          <w:p w:rsidR="007E38F1" w:rsidRDefault="007E38F1" w:rsidP="007E38F1">
            <w:r>
              <w:t xml:space="preserve">            by = c('STORE_NUM'='STORE_ID')) %&gt;%</w:t>
            </w:r>
          </w:p>
          <w:p w:rsidR="007E38F1" w:rsidRDefault="007E38F1" w:rsidP="007E38F1">
            <w:r>
              <w:t xml:space="preserve">  left_join(read_excel(path = 'dunnhumby - Breakfast at the Frat.xlsx', sheet = 'dh Products Lookup'),</w:t>
            </w:r>
          </w:p>
          <w:p w:rsidR="007E38F1" w:rsidRDefault="007E38F1" w:rsidP="007E38F1">
            <w:r>
              <w:t xml:space="preserve">            by = 'UPC')</w:t>
            </w:r>
          </w:p>
          <w:p w:rsidR="007E38F1" w:rsidRDefault="007E38F1" w:rsidP="007E38F1">
            <w:r>
              <w:t>rawdata$WEEK_END_DATE = as.Date(rawdata$WEEK_END_DATE)</w:t>
            </w:r>
          </w:p>
          <w:p w:rsidR="007E38F1" w:rsidRDefault="007E38F1" w:rsidP="007E38F1"/>
          <w:p w:rsidR="007E38F1" w:rsidRDefault="007E38F1" w:rsidP="007E38F1">
            <w:r>
              <w:t># Forecast of the next 12 Weeks overall Spends for the company -----</w:t>
            </w:r>
          </w:p>
          <w:p w:rsidR="007E38F1" w:rsidRDefault="007E38F1" w:rsidP="007E38F1">
            <w:r>
              <w:t># building data as per weekly total spend happened</w:t>
            </w:r>
          </w:p>
          <w:p w:rsidR="007E38F1" w:rsidRDefault="007E38F1" w:rsidP="007E38F1">
            <w:r>
              <w:t>company_data = rawdata %&gt;%</w:t>
            </w:r>
          </w:p>
          <w:p w:rsidR="007E38F1" w:rsidRDefault="007E38F1" w:rsidP="007E38F1">
            <w:r>
              <w:t xml:space="preserve">                  dplyr::select(WEEK_END_DATE,SPEND,FEATURE,DISPLAY,TPR_ONLY,</w:t>
            </w:r>
          </w:p>
          <w:p w:rsidR="007E38F1" w:rsidRDefault="007E38F1" w:rsidP="007E38F1">
            <w:r>
              <w:t xml:space="preserve">                                BASE_PRICE,PRICE) %&gt;%</w:t>
            </w:r>
          </w:p>
          <w:p w:rsidR="007E38F1" w:rsidRDefault="007E38F1" w:rsidP="007E38F1">
            <w:r>
              <w:t xml:space="preserve">                  group_by(WEEK_END_DATE) %&gt;%</w:t>
            </w:r>
          </w:p>
          <w:p w:rsidR="007E38F1" w:rsidRDefault="007E38F1" w:rsidP="007E38F1">
            <w:r>
              <w:t xml:space="preserve">                  mutate(W_TOTAL_SPEND = sum(SPEND)) %&gt;%</w:t>
            </w:r>
          </w:p>
          <w:p w:rsidR="007E38F1" w:rsidRDefault="007E38F1" w:rsidP="007E38F1">
            <w:r>
              <w:t xml:space="preserve">                  dplyr::select(WEEK_END_DATE,W_TOTAL_SPEND) %&gt;%</w:t>
            </w:r>
          </w:p>
          <w:p w:rsidR="007E38F1" w:rsidRDefault="007E38F1" w:rsidP="007E38F1">
            <w:r>
              <w:t xml:space="preserve">                  unique() %&gt;%</w:t>
            </w:r>
          </w:p>
          <w:p w:rsidR="007E38F1" w:rsidRDefault="007E38F1" w:rsidP="007E38F1">
            <w:r>
              <w:t xml:space="preserve">                  arrange(WEEK_END_DATE)</w:t>
            </w:r>
          </w:p>
          <w:p w:rsidR="007E38F1" w:rsidRPr="007E38F1" w:rsidRDefault="007E38F1" w:rsidP="007E38F1"/>
          <w:p w:rsidR="009D124E" w:rsidRDefault="009D124E" w:rsidP="009D124E">
            <w:r>
              <w:t>path=getwd()</w:t>
            </w:r>
          </w:p>
          <w:p w:rsidR="009D124E" w:rsidRDefault="009D124E" w:rsidP="009D124E">
            <w:r>
              <w:t>data.work=read.csv("work1.csv")</w:t>
            </w:r>
          </w:p>
          <w:p w:rsidR="009D124E" w:rsidRDefault="009D124E" w:rsidP="009D124E">
            <w:r>
              <w:t>data.work$timestamp=as.Date(data.work$WEEKEND_DATE,format="%d-%b-%y")</w:t>
            </w:r>
          </w:p>
          <w:p w:rsidR="009D124E" w:rsidRDefault="009D124E" w:rsidP="009D124E">
            <w:r>
              <w:t>data.work=data.work[-1]</w:t>
            </w:r>
          </w:p>
          <w:p w:rsidR="009D124E" w:rsidRDefault="009D124E" w:rsidP="009D124E"/>
          <w:p w:rsidR="009D124E" w:rsidRDefault="009D124E" w:rsidP="009D124E">
            <w:r>
              <w:t>require(dplyr)</w:t>
            </w:r>
          </w:p>
          <w:p w:rsidR="009D124E" w:rsidRDefault="009D124E" w:rsidP="009D124E">
            <w:r>
              <w:t>new.df = data.work %&gt;% group_by(timestamp) %&gt;% mutate(SPEND_SUM = sum(SPEND))</w:t>
            </w:r>
          </w:p>
          <w:p w:rsidR="009D124E" w:rsidRDefault="009D124E" w:rsidP="009D124E">
            <w:r>
              <w:t>subs.df=new.df[,25:26]</w:t>
            </w:r>
          </w:p>
          <w:p w:rsidR="00313D5D" w:rsidRDefault="009D124E" w:rsidP="00313D5D">
            <w:r>
              <w:t>subs.new=unique(subs.df[,1:2])</w:t>
            </w:r>
          </w:p>
          <w:p w:rsidR="007E38F1" w:rsidRDefault="007E38F1" w:rsidP="007E38F1">
            <w:pPr>
              <w:pStyle w:val="Heading2"/>
              <w:outlineLvl w:val="1"/>
            </w:pPr>
            <w:bookmarkStart w:id="29" w:name="_Toc498549641"/>
            <w:r>
              <w:lastRenderedPageBreak/>
              <w:t>#Missing Value Treatment</w:t>
            </w:r>
            <w:bookmarkEnd w:id="29"/>
          </w:p>
          <w:p w:rsidR="007E38F1" w:rsidRDefault="007E38F1" w:rsidP="007E38F1">
            <w:r>
              <w:t># Checking for missing values - 3 fields have missing data ----</w:t>
            </w:r>
          </w:p>
          <w:p w:rsidR="007E38F1" w:rsidRDefault="007E38F1" w:rsidP="007E38F1">
            <w:r>
              <w:t>Missing_data_Check &lt;- function(data_set){</w:t>
            </w:r>
          </w:p>
          <w:p w:rsidR="007E38F1" w:rsidRDefault="007E38F1" w:rsidP="007E38F1">
            <w:r>
              <w:t xml:space="preserve">  NA_Count = sapply(data_set,function(y) sum(length(which(is.na(y))))) </w:t>
            </w:r>
          </w:p>
          <w:p w:rsidR="007E38F1" w:rsidRDefault="007E38F1" w:rsidP="007E38F1">
            <w:r>
              <w:t xml:space="preserve">  Null_Count = sapply(data_set,function(y) sum(length(which(is.null(y)))))</w:t>
            </w:r>
          </w:p>
          <w:p w:rsidR="007E38F1" w:rsidRDefault="007E38F1" w:rsidP="007E38F1">
            <w:r>
              <w:t xml:space="preserve">  Length0_Count = sapply(data_set,function(y) sum(length(which(length(y)==0))))</w:t>
            </w:r>
          </w:p>
          <w:p w:rsidR="007E38F1" w:rsidRDefault="007E38F1" w:rsidP="007E38F1">
            <w:r>
              <w:t xml:space="preserve">  Empty_Count = sapply(data_set,function(y) {if(class(y) != 'Date') </w:t>
            </w:r>
          </w:p>
          <w:p w:rsidR="007E38F1" w:rsidRDefault="007E38F1" w:rsidP="007E38F1">
            <w:r>
              <w:t xml:space="preserve">    return(sum(length(which(y==''))))</w:t>
            </w:r>
          </w:p>
          <w:p w:rsidR="007E38F1" w:rsidRDefault="007E38F1" w:rsidP="007E38F1">
            <w:r>
              <w:t xml:space="preserve">    else return(0)})</w:t>
            </w:r>
          </w:p>
          <w:p w:rsidR="007E38F1" w:rsidRDefault="007E38F1" w:rsidP="007E38F1">
            <w:r>
              <w:t xml:space="preserve">  Total_NonData = NA_Count+Null_Count+Length0_Count+Empty_Count</w:t>
            </w:r>
          </w:p>
          <w:p w:rsidR="007E38F1" w:rsidRDefault="007E38F1" w:rsidP="007E38F1">
            <w:r>
              <w:t xml:space="preserve">  return( Total_NonData )</w:t>
            </w:r>
          </w:p>
          <w:p w:rsidR="007E38F1" w:rsidRDefault="007E38F1" w:rsidP="007E38F1">
            <w:r>
              <w:t>}</w:t>
            </w:r>
          </w:p>
          <w:p w:rsidR="007E38F1" w:rsidRDefault="007E38F1" w:rsidP="007E38F1">
            <w:r>
              <w:t>Missing_data_Check(rawdata)</w:t>
            </w:r>
          </w:p>
          <w:p w:rsidR="007E38F1" w:rsidRDefault="007E38F1" w:rsidP="007E38F1">
            <w:r>
              <w:t># Missing data handling ----</w:t>
            </w:r>
          </w:p>
          <w:p w:rsidR="007E38F1" w:rsidRDefault="007E38F1" w:rsidP="007E38F1">
            <w:r>
              <w:t># Fixing 1.1 BasePrice - replace with the weekly product average spend</w:t>
            </w:r>
          </w:p>
          <w:p w:rsidR="007E38F1" w:rsidRDefault="007E38F1" w:rsidP="007E38F1">
            <w:r>
              <w:t xml:space="preserve">non_baseprice_missing_rawdata = rawdata[,1:25][!apply(rawdata[,9], 1, function(x) any(is.na(x))),] </w:t>
            </w:r>
          </w:p>
          <w:p w:rsidR="007E38F1" w:rsidRDefault="007E38F1" w:rsidP="007E38F1">
            <w:r>
              <w:t>product_WeeklyAvg_basePrice = non_baseprice_missing_rawdata %&gt;%</w:t>
            </w:r>
          </w:p>
          <w:p w:rsidR="007E38F1" w:rsidRDefault="007E38F1" w:rsidP="007E38F1">
            <w:r>
              <w:t xml:space="preserve">                                    dplyr::select(WEEK_END_DATE,UPC,BASE_PRICE)%&gt;%</w:t>
            </w:r>
          </w:p>
          <w:p w:rsidR="007E38F1" w:rsidRDefault="007E38F1" w:rsidP="007E38F1">
            <w:r>
              <w:t xml:space="preserve">                                    group_by(UPC,WEEK_END_DATE) %&gt;%</w:t>
            </w:r>
          </w:p>
          <w:p w:rsidR="007E38F1" w:rsidRDefault="007E38F1" w:rsidP="007E38F1">
            <w:r>
              <w:t xml:space="preserve">                                    mutate(AVG_BASE_PRICE= round(mean(BASE_PRICE),2)) %&gt;%</w:t>
            </w:r>
          </w:p>
          <w:p w:rsidR="007E38F1" w:rsidRDefault="007E38F1" w:rsidP="007E38F1">
            <w:r>
              <w:t xml:space="preserve">                                    dplyr::select(WEEK_END_DATE,UPC,AVG_BASE_PRICE) %&gt;%</w:t>
            </w:r>
          </w:p>
          <w:p w:rsidR="007E38F1" w:rsidRDefault="007E38F1" w:rsidP="007E38F1">
            <w:r>
              <w:t xml:space="preserve">                                    unique()</w:t>
            </w:r>
          </w:p>
          <w:p w:rsidR="007E38F1" w:rsidRDefault="007E38F1" w:rsidP="007E38F1">
            <w:r>
              <w:t xml:space="preserve">baseprice_missing_rawdata = rawdata[,1:25][apply(rawdata[,9], 1, function(x) any(is.na(x))),] </w:t>
            </w:r>
          </w:p>
          <w:p w:rsidR="007E38F1" w:rsidRDefault="007E38F1" w:rsidP="007E38F1">
            <w:r>
              <w:t>baseprice_missing_rawdata = baseprice_missing_rawdata %&gt;%</w:t>
            </w:r>
          </w:p>
          <w:p w:rsidR="007E38F1" w:rsidRDefault="007E38F1" w:rsidP="007E38F1">
            <w:r>
              <w:t xml:space="preserve">                                    left_join(product_WeeklyAvg_basePrice,</w:t>
            </w:r>
          </w:p>
          <w:p w:rsidR="007E38F1" w:rsidRDefault="007E38F1" w:rsidP="007E38F1">
            <w:r>
              <w:t xml:space="preserve">                                              by=c("WEEK_END_DATE","UPC"))</w:t>
            </w:r>
          </w:p>
          <w:p w:rsidR="007E38F1" w:rsidRDefault="007E38F1" w:rsidP="007E38F1">
            <w:r>
              <w:t>baseprice_missing_rawdata$BASE_PRICE = baseprice_missing_rawdata$AVG_BASE_PRICE</w:t>
            </w:r>
          </w:p>
          <w:p w:rsidR="007E38F1" w:rsidRDefault="007E38F1" w:rsidP="007E38F1">
            <w:r>
              <w:t>rawdata_BasePrice = rbind(non_baseprice_missing_rawdata,baseprice_missing_rawdata[-26])</w:t>
            </w:r>
          </w:p>
          <w:p w:rsidR="007E38F1" w:rsidRDefault="007E38F1" w:rsidP="007E38F1">
            <w:r>
              <w:t>rm(list = c('non_baseprice_missing_rawdata','product_WeeklyAvg_basePrice','baseprice_missing_rawdata'))</w:t>
            </w:r>
          </w:p>
          <w:p w:rsidR="007E38F1" w:rsidRDefault="007E38F1" w:rsidP="007E38F1">
            <w:r>
              <w:t># Fixing 1.2 Price: replace by the weekly product average spend</w:t>
            </w:r>
          </w:p>
          <w:p w:rsidR="007E38F1" w:rsidRDefault="007E38F1" w:rsidP="007E38F1">
            <w:r>
              <w:t xml:space="preserve">non_price_missing_rawdata = rawdata_BasePrice[,1:25][!apply(rawdata_BasePrice[,8], 1, function(x) any(is.na(x))),] </w:t>
            </w:r>
          </w:p>
          <w:p w:rsidR="007E38F1" w:rsidRDefault="007E38F1" w:rsidP="007E38F1">
            <w:r>
              <w:t>product_WeeklyAvg_Price = non_price_missing_rawdata %&gt;%</w:t>
            </w:r>
          </w:p>
          <w:p w:rsidR="007E38F1" w:rsidRDefault="007E38F1" w:rsidP="007E38F1">
            <w:r>
              <w:t xml:space="preserve">                                dplyr::select(WEEK_END_DATE,UPC,PRICE)%&gt;%</w:t>
            </w:r>
          </w:p>
          <w:p w:rsidR="007E38F1" w:rsidRDefault="007E38F1" w:rsidP="007E38F1">
            <w:r>
              <w:t xml:space="preserve">                                group_by(UPC,WEEK_END_DATE) %&gt;%</w:t>
            </w:r>
          </w:p>
          <w:p w:rsidR="007E38F1" w:rsidRDefault="007E38F1" w:rsidP="007E38F1">
            <w:r>
              <w:t xml:space="preserve">                                mutate(AVG_PRICE= round(mean(PRICE),2)) %&gt;%</w:t>
            </w:r>
          </w:p>
          <w:p w:rsidR="007E38F1" w:rsidRDefault="007E38F1" w:rsidP="007E38F1">
            <w:r>
              <w:t xml:space="preserve">                                dplyr::select(WEEK_END_DATE,UPC,AVG_PRICE) %&gt;%</w:t>
            </w:r>
          </w:p>
          <w:p w:rsidR="007E38F1" w:rsidRDefault="007E38F1" w:rsidP="007E38F1">
            <w:r>
              <w:t xml:space="preserve">                                unique()</w:t>
            </w:r>
          </w:p>
          <w:p w:rsidR="007E38F1" w:rsidRDefault="007E38F1" w:rsidP="007E38F1">
            <w:r>
              <w:t xml:space="preserve">price_missing_rawdata = rawdata_BasePrice[,1:25][apply(rawdata_BasePrice[,8], 1, function(x) any(is.na(x))),] </w:t>
            </w:r>
          </w:p>
          <w:p w:rsidR="007E38F1" w:rsidRDefault="007E38F1" w:rsidP="007E38F1">
            <w:r>
              <w:t>price_missing_rawdata = price_missing_rawdata %&gt;%</w:t>
            </w:r>
          </w:p>
          <w:p w:rsidR="007E38F1" w:rsidRDefault="007E38F1" w:rsidP="007E38F1">
            <w:r>
              <w:t xml:space="preserve">                                left_join(product_WeeklyAvg_Price,</w:t>
            </w:r>
          </w:p>
          <w:p w:rsidR="007E38F1" w:rsidRDefault="007E38F1" w:rsidP="007E38F1">
            <w:r>
              <w:t xml:space="preserve">                                          by=c("WEEK_END_DATE","UPC"))</w:t>
            </w:r>
          </w:p>
          <w:p w:rsidR="007E38F1" w:rsidRDefault="007E38F1" w:rsidP="007E38F1">
            <w:r>
              <w:t>price_missing_rawdata$PRICE = price_missing_rawdata$AVG_PRICE</w:t>
            </w:r>
          </w:p>
          <w:p w:rsidR="007E38F1" w:rsidRDefault="007E38F1" w:rsidP="007E38F1">
            <w:r>
              <w:t>rawdata_BasePrice_Price = rbind(non_price_missing_rawdata,price_missing_rawdata[-26])</w:t>
            </w:r>
          </w:p>
          <w:p w:rsidR="007E38F1" w:rsidRDefault="007E38F1" w:rsidP="007E38F1">
            <w:r>
              <w:lastRenderedPageBreak/>
              <w:t>rm(list = c('non_price_missing_rawdata','product_WeeklyAvg_Price','price_missing_rawdata','rawdata_BasePrice'))</w:t>
            </w:r>
          </w:p>
          <w:p w:rsidR="007E38F1" w:rsidRDefault="007E38F1" w:rsidP="007E38F1"/>
          <w:p w:rsidR="007E38F1" w:rsidRDefault="007E38F1" w:rsidP="007E38F1">
            <w:r>
              <w:t># Creating Discount based features &amp; Modifying Volume units ----</w:t>
            </w:r>
          </w:p>
          <w:p w:rsidR="007E38F1" w:rsidRDefault="007E38F1" w:rsidP="007E38F1">
            <w:r>
              <w:t>rawdata_BasePrice_Price$DISCOUNT_PRICE = rawdata_BasePrice_Price$BASE_PRICE - rawdata_BasePrice_Price$PRICE</w:t>
            </w:r>
          </w:p>
          <w:p w:rsidR="007E38F1" w:rsidRDefault="007E38F1" w:rsidP="007E38F1">
            <w:r>
              <w:t>rawdata_BasePrice_Price$DISCOUNT_PERCENT = (rawdata_BasePrice_Price$DISCOUNT_PRICE/rawdata_BasePrice_Price$BASE_PRICE)*100</w:t>
            </w:r>
          </w:p>
          <w:p w:rsidR="007E38F1" w:rsidRDefault="007E38F1" w:rsidP="007E38F1">
            <w:r>
              <w:t>rawdata_BasePrice_Price$DISCOUNT = ifelse(rawdata_BasePrice_Price$DISCOUNT_PRICE!=0,1,0)</w:t>
            </w:r>
          </w:p>
          <w:p w:rsidR="007E38F1" w:rsidRDefault="007E38F1" w:rsidP="007E38F1">
            <w:r>
              <w:t># re-defining features as factors</w:t>
            </w:r>
          </w:p>
          <w:p w:rsidR="007E38F1" w:rsidRDefault="007E38F1" w:rsidP="007E38F1">
            <w:r>
              <w:t>rawdata_factors = as.data.frame(unclass(rawdata_BasePrice_Price))</w:t>
            </w:r>
          </w:p>
          <w:p w:rsidR="007E38F1" w:rsidRDefault="007E38F1" w:rsidP="007E38F1">
            <w:r>
              <w:t>rawdata_factors$FEATURE = as.factor(rawdata_factors$FEATURE)</w:t>
            </w:r>
          </w:p>
          <w:p w:rsidR="007E38F1" w:rsidRDefault="007E38F1" w:rsidP="007E38F1">
            <w:r>
              <w:t>rawdata_factors$DISPLAY = as.factor(rawdata_factors$DISPLAY)</w:t>
            </w:r>
          </w:p>
          <w:p w:rsidR="007E38F1" w:rsidRDefault="007E38F1" w:rsidP="007E38F1">
            <w:r>
              <w:t>rawdata_factors$TPR_ONLY = as.factor(rawdata_factors$TPR_ONLY)</w:t>
            </w:r>
          </w:p>
          <w:p w:rsidR="007E38F1" w:rsidRDefault="007E38F1" w:rsidP="007E38F1">
            <w:r>
              <w:t>rawdata_factors$DISCOUNT = as.factor(rawdata_factors$DISCOUNT)</w:t>
            </w:r>
          </w:p>
          <w:p w:rsidR="007E38F1" w:rsidRDefault="007E38F1" w:rsidP="007E38F1">
            <w:r>
              <w:t>rawdata_factors$MSA_CODE = as.factor(rawdata_factors$MSA_CODE)</w:t>
            </w:r>
          </w:p>
          <w:p w:rsidR="007E38F1" w:rsidRDefault="007E38F1" w:rsidP="007E38F1">
            <w:r>
              <w:t>rm(rawdata_BasePrice_Price)</w:t>
            </w:r>
          </w:p>
          <w:p w:rsidR="007E38F1" w:rsidRDefault="007E38F1" w:rsidP="007E38F1">
            <w:r>
              <w:t xml:space="preserve"># re-calculating the product size to milli scale </w:t>
            </w:r>
          </w:p>
          <w:p w:rsidR="007E38F1" w:rsidRDefault="007E38F1" w:rsidP="007E38F1">
            <w:r>
              <w:t>unique(rawdata_factors$PRODUCT_SIZE)</w:t>
            </w:r>
          </w:p>
          <w:p w:rsidR="007E38F1" w:rsidRDefault="007E38F1" w:rsidP="007E38F1">
            <w:r>
              <w:t># 1 oz = 29.5735 ml # 1 LT = 1000 ml # 1 ML = 1 ml # 1 CT = 200 mg</w:t>
            </w:r>
          </w:p>
          <w:p w:rsidR="007E38F1" w:rsidRDefault="007E38F1" w:rsidP="007E38F1">
            <w:r>
              <w:t>rawdata_factors = extract(rawdata_factors, PRODUCT_SIZE, c("VOLUME", "V_UNITS"), "([^ ]+) (.*)")</w:t>
            </w:r>
          </w:p>
          <w:p w:rsidR="007E38F1" w:rsidRDefault="007E38F1" w:rsidP="007E38F1">
            <w:r>
              <w:t>rawdata_factors$VOLUME=as.numeric(rawdata_factors$VOLUME)</w:t>
            </w:r>
          </w:p>
          <w:p w:rsidR="007E38F1" w:rsidRDefault="007E38F1" w:rsidP="007E38F1">
            <w:r>
              <w:t>rawdata_factors$PRODUct_SIZE_Milli = ifelse(rawdata_factors$V_UNITS=='ML', rawdata_factors$VOLUME,</w:t>
            </w:r>
          </w:p>
          <w:p w:rsidR="007E38F1" w:rsidRDefault="007E38F1" w:rsidP="007E38F1">
            <w:r>
              <w:t xml:space="preserve">                                            ifelse(rawdata_factors$V_UNITS=='CT',rawdata_factors$VOLUME*200,</w:t>
            </w:r>
          </w:p>
          <w:p w:rsidR="007E38F1" w:rsidRDefault="007E38F1" w:rsidP="007E38F1">
            <w:r>
              <w:t xml:space="preserve">                                                   ifelse(rawdata_factors$V_UNITS=='LT',rawdata_factors$VOLUME*1000,</w:t>
            </w:r>
          </w:p>
          <w:p w:rsidR="007E38F1" w:rsidRDefault="007E38F1" w:rsidP="007E38F1">
            <w:r>
              <w:t xml:space="preserve">                                                          ifelse(rawdata_factors$V_UNITS=='OZ',rawdata_factors$VOLUME*29.5735,-1))))</w:t>
            </w:r>
          </w:p>
          <w:p w:rsidR="007E38F1" w:rsidRDefault="007E38F1" w:rsidP="007E38F1"/>
          <w:p w:rsidR="007E38F1" w:rsidRDefault="007E38F1" w:rsidP="007E38F1">
            <w:r>
              <w:t>rawdata_factors = rawdata_factors[,-c(25,26)]</w:t>
            </w:r>
          </w:p>
          <w:p w:rsidR="007E38F1" w:rsidRPr="007E38F1" w:rsidRDefault="007E38F1" w:rsidP="007E38F1">
            <w:r>
              <w:t>write.csv(rawdata_factors,'rawdata_factors.csv',row.names = F)</w:t>
            </w:r>
          </w:p>
          <w:p w:rsidR="009D124E" w:rsidRDefault="009D124E" w:rsidP="009D124E">
            <w:r>
              <w:t xml:space="preserve"> </w:t>
            </w:r>
          </w:p>
          <w:p w:rsidR="009D124E" w:rsidRDefault="009D124E" w:rsidP="009D124E">
            <w:pPr>
              <w:pStyle w:val="Heading2"/>
              <w:outlineLvl w:val="1"/>
            </w:pPr>
            <w:bookmarkStart w:id="30" w:name="_Toc498549642"/>
            <w:r>
              <w:t>#Time Series of Sales (Spend) of Retail chain</w:t>
            </w:r>
            <w:bookmarkEnd w:id="30"/>
          </w:p>
          <w:p w:rsidR="009D124E" w:rsidRDefault="009D124E" w:rsidP="009D124E"/>
          <w:p w:rsidR="009D124E" w:rsidRDefault="009D124E" w:rsidP="009D124E">
            <w:r>
              <w:t>sales.ts=ts(subs.new[,-1],start =c(2009,1),end =c(2011,45),frequency = 52)</w:t>
            </w:r>
          </w:p>
          <w:p w:rsidR="009D124E" w:rsidRDefault="009D124E" w:rsidP="009D124E">
            <w:r>
              <w:t>sales.ts1=ts(subs.new[,-1],start =c(2011,46),end =c(2012,1),frequency = 52)</w:t>
            </w:r>
          </w:p>
          <w:p w:rsidR="009D124E" w:rsidRDefault="009D124E" w:rsidP="009D124E">
            <w:r>
              <w:t>plot(sales.ts)</w:t>
            </w:r>
          </w:p>
          <w:p w:rsidR="009D124E" w:rsidRDefault="009D124E" w:rsidP="009D124E">
            <w:r>
              <w:t>sales.comp=decompose(sales.ts)</w:t>
            </w:r>
          </w:p>
          <w:p w:rsidR="009D124E" w:rsidRDefault="009D124E" w:rsidP="009D124E">
            <w:r>
              <w:t>plot(sales.comp,title(main="Decomposition of Sales"))</w:t>
            </w:r>
          </w:p>
          <w:p w:rsidR="009D124E" w:rsidRDefault="009D124E" w:rsidP="009D124E">
            <w:pPr>
              <w:pStyle w:val="Heading2"/>
              <w:outlineLvl w:val="1"/>
            </w:pPr>
            <w:bookmarkStart w:id="31" w:name="_Toc498549643"/>
            <w:r>
              <w:t># Differenced Series &amp; Autocorrelation</w:t>
            </w:r>
            <w:bookmarkEnd w:id="31"/>
            <w:r>
              <w:t xml:space="preserve"> </w:t>
            </w:r>
          </w:p>
          <w:p w:rsidR="009D124E" w:rsidRDefault="009D124E" w:rsidP="009D124E"/>
          <w:p w:rsidR="009D124E" w:rsidRDefault="009D124E" w:rsidP="009D124E">
            <w:r>
              <w:t>d1=diff(sales.ts,lag = 1)</w:t>
            </w:r>
          </w:p>
          <w:p w:rsidR="009D124E" w:rsidRDefault="009D124E" w:rsidP="009D124E">
            <w:r>
              <w:t>d2=diff(sales.ts, lag=2)</w:t>
            </w:r>
          </w:p>
          <w:p w:rsidR="009D124E" w:rsidRDefault="009D124E" w:rsidP="009D124E">
            <w:r>
              <w:t>plot(d1)</w:t>
            </w:r>
          </w:p>
          <w:p w:rsidR="009D124E" w:rsidRDefault="009D124E" w:rsidP="009D124E">
            <w:r>
              <w:lastRenderedPageBreak/>
              <w:t xml:space="preserve">auto.correl=acf(sales.ts, lag.max=50) # Autocorrelation </w:t>
            </w:r>
          </w:p>
          <w:p w:rsidR="009D124E" w:rsidRDefault="009D124E" w:rsidP="009D124E">
            <w:r>
              <w:t>pa.correl=pacf(sales.ts, lag.max=10) # Partial autocorrelation</w:t>
            </w:r>
          </w:p>
          <w:p w:rsidR="009D124E" w:rsidRDefault="009D124E" w:rsidP="009D124E"/>
          <w:p w:rsidR="009D124E" w:rsidRDefault="009D124E" w:rsidP="009D124E">
            <w:r>
              <w:t>require(tseries)</w:t>
            </w:r>
          </w:p>
          <w:p w:rsidR="009D124E" w:rsidRDefault="009D124E" w:rsidP="009D124E">
            <w:r>
              <w:t>adf.test(sales.ts/scale(sales.ts-sales.comp$seasonal), alternative = "stationary")</w:t>
            </w:r>
          </w:p>
          <w:p w:rsidR="009D124E" w:rsidRDefault="009D124E" w:rsidP="009D124E"/>
          <w:p w:rsidR="009D124E" w:rsidRDefault="009D124E" w:rsidP="009D124E">
            <w:pPr>
              <w:pStyle w:val="Heading2"/>
              <w:outlineLvl w:val="1"/>
            </w:pPr>
            <w:bookmarkStart w:id="32" w:name="_Toc498549644"/>
            <w:r>
              <w:t># Anova for Display and Sales</w:t>
            </w:r>
            <w:bookmarkEnd w:id="32"/>
          </w:p>
          <w:p w:rsidR="009D124E" w:rsidRDefault="009D124E" w:rsidP="009D124E"/>
          <w:p w:rsidR="009D124E" w:rsidRDefault="009D124E" w:rsidP="009D124E">
            <w:r>
              <w:t>data.work$DISPLAY = as.factor(data.work$DISPLAY)</w:t>
            </w:r>
          </w:p>
          <w:p w:rsidR="009D124E" w:rsidRDefault="009D124E" w:rsidP="009D124E">
            <w:r>
              <w:t>require(ez)</w:t>
            </w:r>
          </w:p>
          <w:p w:rsidR="009D124E" w:rsidRDefault="009D124E" w:rsidP="009D124E">
            <w:r>
              <w:t>anova( aov(SPEND ~ DISPLAY, data=data.work) )</w:t>
            </w:r>
          </w:p>
          <w:p w:rsidR="009D124E" w:rsidRDefault="009D124E" w:rsidP="009D124E">
            <w:r>
              <w:t>Mean_data.work = data.work %&gt;%</w:t>
            </w:r>
          </w:p>
          <w:p w:rsidR="009D124E" w:rsidRDefault="009D124E" w:rsidP="009D124E">
            <w:r>
              <w:t xml:space="preserve">  select(DISPLAY,SPEND) %&gt;%</w:t>
            </w:r>
          </w:p>
          <w:p w:rsidR="009D124E" w:rsidRDefault="009D124E" w:rsidP="009D124E">
            <w:r>
              <w:t xml:space="preserve">  group_by(DISPLAY) %&gt;%</w:t>
            </w:r>
          </w:p>
          <w:p w:rsidR="009D124E" w:rsidRDefault="009D124E" w:rsidP="009D124E">
            <w:r>
              <w:t xml:space="preserve">  mutate (M = mean(SPEND, na.rm = T))</w:t>
            </w:r>
          </w:p>
          <w:p w:rsidR="009D124E" w:rsidRDefault="009D124E" w:rsidP="009D124E">
            <w:r>
              <w:t>unique(Mean_data.work[,c(1,3)])</w:t>
            </w:r>
          </w:p>
          <w:p w:rsidR="009D124E" w:rsidRDefault="009D124E" w:rsidP="009D124E"/>
          <w:p w:rsidR="009D124E" w:rsidRDefault="009D124E" w:rsidP="009D124E">
            <w:pPr>
              <w:pStyle w:val="Heading2"/>
              <w:outlineLvl w:val="1"/>
            </w:pPr>
            <w:bookmarkStart w:id="33" w:name="_Toc498549645"/>
            <w:r>
              <w:t>#Choosing Forecasting model~ Predict next 8 future values</w:t>
            </w:r>
            <w:bookmarkEnd w:id="33"/>
            <w:r>
              <w:t xml:space="preserve"> </w:t>
            </w:r>
          </w:p>
          <w:p w:rsidR="009D124E" w:rsidRDefault="009D124E" w:rsidP="009D124E">
            <w:pPr>
              <w:pStyle w:val="Heading3"/>
              <w:outlineLvl w:val="2"/>
            </w:pPr>
            <w:bookmarkStart w:id="34" w:name="_Toc498549646"/>
            <w:r>
              <w:t>#Exponential model</w:t>
            </w:r>
            <w:bookmarkEnd w:id="34"/>
          </w:p>
          <w:p w:rsidR="009D124E" w:rsidRDefault="009D124E" w:rsidP="009D124E"/>
          <w:p w:rsidR="009D124E" w:rsidRDefault="009D124E" w:rsidP="009D124E">
            <w:r>
              <w:t>sales.ets=ets(sales.ts)</w:t>
            </w:r>
          </w:p>
          <w:p w:rsidR="009D124E" w:rsidRDefault="009D124E" w:rsidP="009D124E">
            <w:r>
              <w:t>sales.fs_ets=forecast(sales.ets,h=8)</w:t>
            </w:r>
          </w:p>
          <w:p w:rsidR="009D124E" w:rsidRDefault="009D124E" w:rsidP="009D124E">
            <w:r>
              <w:t>acc.ets=accuracy(sales.fs_ets,sales.ts1)</w:t>
            </w:r>
          </w:p>
          <w:p w:rsidR="009D124E" w:rsidRDefault="009D124E" w:rsidP="009D124E">
            <w:r>
              <w:t>plot(sales.fs_ets)</w:t>
            </w:r>
          </w:p>
          <w:p w:rsidR="009D124E" w:rsidRDefault="009D124E" w:rsidP="009D124E">
            <w:r>
              <w:t>acc.ets</w:t>
            </w:r>
          </w:p>
          <w:p w:rsidR="009D124E" w:rsidRDefault="009D124E" w:rsidP="009D124E">
            <w:pPr>
              <w:pStyle w:val="Heading3"/>
              <w:outlineLvl w:val="2"/>
            </w:pPr>
            <w:bookmarkStart w:id="35" w:name="_Toc498549647"/>
            <w:r>
              <w:t>#Holt-Winters Model - Tuned with R code</w:t>
            </w:r>
            <w:bookmarkEnd w:id="35"/>
          </w:p>
          <w:p w:rsidR="009D124E" w:rsidRDefault="009D124E" w:rsidP="009D124E">
            <w:pPr>
              <w:pStyle w:val="Heading3"/>
              <w:outlineLvl w:val="2"/>
            </w:pPr>
            <w:bookmarkStart w:id="36" w:name="_Toc498549648"/>
            <w:r>
              <w:t>#Tuning model</w:t>
            </w:r>
            <w:bookmarkEnd w:id="36"/>
          </w:p>
          <w:p w:rsidR="009D124E" w:rsidRDefault="009D124E" w:rsidP="009D124E">
            <w:r>
              <w:t>j=1</w:t>
            </w:r>
          </w:p>
          <w:p w:rsidR="009D124E" w:rsidRDefault="009D124E" w:rsidP="009D124E">
            <w:r>
              <w:t>MAPE = numeric()</w:t>
            </w:r>
          </w:p>
          <w:p w:rsidR="009D124E" w:rsidRDefault="009D124E" w:rsidP="009D124E">
            <w:r>
              <w:t>a1 = numeric()</w:t>
            </w:r>
          </w:p>
          <w:p w:rsidR="009D124E" w:rsidRDefault="009D124E" w:rsidP="009D124E">
            <w:r>
              <w:t>b1 = numeric()</w:t>
            </w:r>
          </w:p>
          <w:p w:rsidR="009D124E" w:rsidRDefault="009D124E" w:rsidP="009D124E">
            <w:r>
              <w:t>c1 = numeric()</w:t>
            </w:r>
          </w:p>
          <w:p w:rsidR="009D124E" w:rsidRDefault="009D124E" w:rsidP="009D124E">
            <w:r>
              <w:t>sales.ts.dev = head(sales.ts,145)</w:t>
            </w:r>
          </w:p>
          <w:p w:rsidR="009D124E" w:rsidRDefault="009D124E" w:rsidP="009D124E">
            <w:r>
              <w:t>sales.ts.hold = head(sales.ts,8)</w:t>
            </w:r>
          </w:p>
          <w:p w:rsidR="009D124E" w:rsidRDefault="009D124E" w:rsidP="009D124E">
            <w:r>
              <w:t>for(a in seq(from=0.1,to= 0.9,by=0.1)){</w:t>
            </w:r>
          </w:p>
          <w:p w:rsidR="009D124E" w:rsidRDefault="009D124E" w:rsidP="009D124E">
            <w:r>
              <w:t xml:space="preserve">  for(b in seq(from=0.1,to= 0.9,by=0.1)){</w:t>
            </w:r>
          </w:p>
          <w:p w:rsidR="009D124E" w:rsidRDefault="009D124E" w:rsidP="009D124E">
            <w:r>
              <w:t xml:space="preserve">    for(c in seq(from=0.1,to= 0.9,by=0.1)){</w:t>
            </w:r>
          </w:p>
          <w:p w:rsidR="009D124E" w:rsidRDefault="009D124E" w:rsidP="009D124E">
            <w:r>
              <w:t xml:space="preserve">      HW_Model = HoltWinters(sales.ts.dev, alpha=a, beta=b, gamma=c)</w:t>
            </w:r>
          </w:p>
          <w:p w:rsidR="009D124E" w:rsidRDefault="009D124E" w:rsidP="009D124E">
            <w:r>
              <w:t xml:space="preserve">      hold_predict = forecast(HW_Model,5)</w:t>
            </w:r>
          </w:p>
          <w:p w:rsidR="009D124E" w:rsidRDefault="009D124E" w:rsidP="009D124E">
            <w:r>
              <w:t xml:space="preserve">      MAPE[j] = sum(abs(hold_predict$mean[1:5]-sales.ts.hold[1:5])/sales.ts.hold[1:5])/length(sales.ts.hold)</w:t>
            </w:r>
          </w:p>
          <w:p w:rsidR="009D124E" w:rsidRDefault="009D124E" w:rsidP="009D124E">
            <w:r>
              <w:t xml:space="preserve">      a1[j] = a</w:t>
            </w:r>
          </w:p>
          <w:p w:rsidR="009D124E" w:rsidRDefault="009D124E" w:rsidP="009D124E">
            <w:r>
              <w:t xml:space="preserve">      b1[j] = b</w:t>
            </w:r>
          </w:p>
          <w:p w:rsidR="009D124E" w:rsidRDefault="009D124E" w:rsidP="009D124E">
            <w:r>
              <w:lastRenderedPageBreak/>
              <w:t xml:space="preserve">      c1[j] =c</w:t>
            </w:r>
          </w:p>
          <w:p w:rsidR="009D124E" w:rsidRDefault="009D124E" w:rsidP="009D124E">
            <w:r>
              <w:t xml:space="preserve">      j = j+1</w:t>
            </w:r>
          </w:p>
          <w:p w:rsidR="009D124E" w:rsidRDefault="009D124E" w:rsidP="009D124E">
            <w:r>
              <w:t xml:space="preserve">    }</w:t>
            </w:r>
          </w:p>
          <w:p w:rsidR="009D124E" w:rsidRDefault="009D124E" w:rsidP="009D124E">
            <w:r>
              <w:t xml:space="preserve">  }</w:t>
            </w:r>
          </w:p>
          <w:p w:rsidR="009D124E" w:rsidRDefault="009D124E" w:rsidP="009D124E">
            <w:r>
              <w:t xml:space="preserve">  print(a)</w:t>
            </w:r>
          </w:p>
          <w:p w:rsidR="009D124E" w:rsidRDefault="009D124E" w:rsidP="009D124E">
            <w:r>
              <w:t>}</w:t>
            </w:r>
          </w:p>
          <w:p w:rsidR="009D124E" w:rsidRDefault="009D124E" w:rsidP="009D124E">
            <w:r>
              <w:t>temp = data.frame(MAPE = MAPE, alpha = a1, beta = b1, gamma = c1)</w:t>
            </w:r>
          </w:p>
          <w:p w:rsidR="009D124E" w:rsidRDefault="009D124E" w:rsidP="009D124E">
            <w:r>
              <w:t>subset(temp, MAPE==min(MAPE))</w:t>
            </w:r>
          </w:p>
          <w:p w:rsidR="009D124E" w:rsidRDefault="009D124E" w:rsidP="009D124E"/>
          <w:p w:rsidR="009D124E" w:rsidRDefault="009D124E" w:rsidP="009D124E">
            <w:pPr>
              <w:pStyle w:val="Heading3"/>
              <w:outlineLvl w:val="2"/>
            </w:pPr>
            <w:bookmarkStart w:id="37" w:name="_Toc498549649"/>
            <w:r>
              <w:t>#Holt Winter's Forecast</w:t>
            </w:r>
            <w:bookmarkEnd w:id="37"/>
          </w:p>
          <w:p w:rsidR="009D124E" w:rsidRDefault="009D124E" w:rsidP="009D124E"/>
          <w:p w:rsidR="009D124E" w:rsidRDefault="009D124E" w:rsidP="009D124E">
            <w:r>
              <w:t>sales.HW= HoltWinters(sales.ts, alpha=0.2, beta=0.9, gamma=0.5)</w:t>
            </w:r>
          </w:p>
          <w:p w:rsidR="009D124E" w:rsidRDefault="009D124E" w:rsidP="009D124E">
            <w:r>
              <w:t>sales.fs.HW= forecast(sales.HW, 8)</w:t>
            </w:r>
          </w:p>
          <w:p w:rsidR="009D124E" w:rsidRDefault="009D124E" w:rsidP="009D124E">
            <w:r>
              <w:t>plot(sales.fs.HW)</w:t>
            </w:r>
          </w:p>
          <w:p w:rsidR="009D124E" w:rsidRDefault="009D124E" w:rsidP="009D124E">
            <w:r>
              <w:t>acc.HW=accuracy(sales.fs.HW,sales.ts1)</w:t>
            </w:r>
          </w:p>
          <w:p w:rsidR="009D124E" w:rsidRDefault="009D124E" w:rsidP="009D124E">
            <w:r>
              <w:t>acc.HW</w:t>
            </w:r>
          </w:p>
          <w:p w:rsidR="009D124E" w:rsidRDefault="009D124E" w:rsidP="009D124E"/>
          <w:p w:rsidR="009D124E" w:rsidRDefault="009D124E" w:rsidP="009D124E">
            <w:pPr>
              <w:pStyle w:val="Heading3"/>
              <w:outlineLvl w:val="2"/>
            </w:pPr>
            <w:bookmarkStart w:id="38" w:name="_Toc498549650"/>
            <w:r>
              <w:t>#Arima Model</w:t>
            </w:r>
            <w:bookmarkEnd w:id="38"/>
          </w:p>
          <w:p w:rsidR="009D124E" w:rsidRDefault="009D124E" w:rsidP="009D124E"/>
          <w:p w:rsidR="009D124E" w:rsidRDefault="009D124E" w:rsidP="009D124E">
            <w:r>
              <w:t>sales.aa=auto.arima(sales.ts)</w:t>
            </w:r>
          </w:p>
          <w:p w:rsidR="009D124E" w:rsidRDefault="009D124E" w:rsidP="009D124E">
            <w:r>
              <w:t>sales.fs.aa = forecast(sales.aa, h=8,model=Arima)</w:t>
            </w:r>
          </w:p>
          <w:p w:rsidR="009D124E" w:rsidRDefault="009D124E" w:rsidP="009D124E">
            <w:r>
              <w:t>acc.aa=accuracy(sales.fs.aa,sales.ts1)</w:t>
            </w:r>
          </w:p>
          <w:p w:rsidR="009D124E" w:rsidRDefault="009D124E" w:rsidP="009D124E">
            <w:r>
              <w:t>plot(sales.fs.aa)</w:t>
            </w:r>
          </w:p>
          <w:p w:rsidR="009D124E" w:rsidRDefault="009D124E" w:rsidP="009D124E">
            <w:r>
              <w:t>acc.aa</w:t>
            </w:r>
          </w:p>
          <w:p w:rsidR="009D124E" w:rsidRDefault="009D124E" w:rsidP="009D124E"/>
          <w:p w:rsidR="009D124E" w:rsidRDefault="009D124E" w:rsidP="009D124E">
            <w:pPr>
              <w:pStyle w:val="Heading3"/>
              <w:outlineLvl w:val="2"/>
            </w:pPr>
            <w:bookmarkStart w:id="39" w:name="_Toc498549651"/>
            <w:r>
              <w:t>#TbATS Model</w:t>
            </w:r>
            <w:bookmarkEnd w:id="39"/>
          </w:p>
          <w:p w:rsidR="009D124E" w:rsidRDefault="009D124E" w:rsidP="009D124E"/>
          <w:p w:rsidR="009D124E" w:rsidRDefault="009D124E" w:rsidP="009D124E">
            <w:r>
              <w:t>sales.tbats = tbats(sales.ts)</w:t>
            </w:r>
          </w:p>
          <w:p w:rsidR="009D124E" w:rsidRDefault="009D124E" w:rsidP="009D124E">
            <w:r>
              <w:t>sales.fs.tbats = forecast(sales.tbats, h=8)</w:t>
            </w:r>
          </w:p>
          <w:p w:rsidR="009D124E" w:rsidRDefault="009D124E" w:rsidP="009D124E">
            <w:r>
              <w:t>acc.tb=accuracy(sales.fs.tbats,sales.ts1)</w:t>
            </w:r>
          </w:p>
          <w:p w:rsidR="009D124E" w:rsidRDefault="009D124E" w:rsidP="009D124E">
            <w:r>
              <w:t>plot(sales.fs.tbats)</w:t>
            </w:r>
          </w:p>
          <w:p w:rsidR="009D124E" w:rsidRDefault="009D124E" w:rsidP="009D124E">
            <w:r>
              <w:t>acc.tb</w:t>
            </w:r>
          </w:p>
          <w:p w:rsidR="009D124E" w:rsidRDefault="009D124E" w:rsidP="009D124E"/>
          <w:p w:rsidR="009D124E" w:rsidRDefault="009D124E" w:rsidP="009D124E">
            <w:pPr>
              <w:pStyle w:val="Heading3"/>
              <w:outlineLvl w:val="2"/>
            </w:pPr>
            <w:bookmarkStart w:id="40" w:name="_Toc498549652"/>
            <w:r>
              <w:t>#NNETS Model</w:t>
            </w:r>
            <w:bookmarkEnd w:id="40"/>
          </w:p>
          <w:p w:rsidR="009D124E" w:rsidRDefault="009D124E" w:rsidP="009D124E"/>
          <w:p w:rsidR="009D124E" w:rsidRDefault="009D124E" w:rsidP="009D124E">
            <w:r>
              <w:t>sales.nn = nnetar(sales.ts)</w:t>
            </w:r>
          </w:p>
          <w:p w:rsidR="009D124E" w:rsidRDefault="009D124E" w:rsidP="009D124E">
            <w:r>
              <w:t>sales.fs.nn = forecast(sales.nn, h=8)</w:t>
            </w:r>
          </w:p>
          <w:p w:rsidR="009D124E" w:rsidRDefault="009D124E" w:rsidP="009D124E">
            <w:r>
              <w:t>acc.nn=accuracy(sales.fs.nn,sales.ts1)</w:t>
            </w:r>
          </w:p>
          <w:p w:rsidR="009D124E" w:rsidRDefault="009D124E" w:rsidP="009D124E">
            <w:r>
              <w:t>plot(sales.fs.nn)</w:t>
            </w:r>
          </w:p>
          <w:p w:rsidR="009D124E" w:rsidRPr="00C55F84" w:rsidRDefault="009D124E" w:rsidP="009D124E">
            <w:r>
              <w:t>acc.nn</w:t>
            </w:r>
          </w:p>
          <w:p w:rsidR="009D124E" w:rsidRDefault="009D124E" w:rsidP="009D124E">
            <w:r>
              <w:br w:type="page"/>
            </w:r>
          </w:p>
          <w:p w:rsidR="009D124E" w:rsidRDefault="009D124E" w:rsidP="009D124E">
            <w:pPr>
              <w:pBdr>
                <w:bottom w:val="single" w:sz="6" w:space="1" w:color="auto"/>
              </w:pBdr>
            </w:pPr>
            <w:r>
              <w:t>2</w:t>
            </w:r>
            <w:r w:rsidRPr="00CF5E1D">
              <w:rPr>
                <w:vertAlign w:val="superscript"/>
              </w:rPr>
              <w:t>nd</w:t>
            </w:r>
            <w:r>
              <w:t xml:space="preserve"> Part</w:t>
            </w:r>
          </w:p>
          <w:p w:rsidR="009D124E" w:rsidRDefault="009D124E" w:rsidP="009D124E">
            <w:r>
              <w:t>require(readxl) # Excel-File reader</w:t>
            </w:r>
          </w:p>
          <w:p w:rsidR="009D124E" w:rsidRDefault="009D124E" w:rsidP="009D124E">
            <w:r>
              <w:t>require(dplyr) # Data Manupulation</w:t>
            </w:r>
          </w:p>
          <w:p w:rsidR="009D124E" w:rsidRDefault="009D124E" w:rsidP="009D124E">
            <w:r>
              <w:t xml:space="preserve">require(forecast) # Time Series </w:t>
            </w:r>
          </w:p>
          <w:p w:rsidR="009D124E" w:rsidRDefault="009D124E" w:rsidP="009D124E">
            <w:r>
              <w:lastRenderedPageBreak/>
              <w:t>require(tidyr) # splits a col into two based on the regular expression</w:t>
            </w:r>
          </w:p>
          <w:p w:rsidR="009D124E" w:rsidRDefault="009D124E" w:rsidP="009D124E">
            <w:r>
              <w:t>require(car) # to set un-ordered factors ranking method, helmert - baseline is one method rest referring to it</w:t>
            </w:r>
          </w:p>
          <w:p w:rsidR="009D124E" w:rsidRDefault="009D124E" w:rsidP="009D124E">
            <w:r>
              <w:t>require(dummies) ## to reacte dummy variables for factor data</w:t>
            </w:r>
          </w:p>
          <w:p w:rsidR="009D124E" w:rsidRDefault="009D124E" w:rsidP="009D124E">
            <w:r>
              <w:t>require(ggplot2)</w:t>
            </w:r>
          </w:p>
          <w:p w:rsidR="009D124E" w:rsidRDefault="009D124E" w:rsidP="009D124E">
            <w:r>
              <w:t>require(usdm)</w:t>
            </w:r>
          </w:p>
          <w:p w:rsidR="009D124E" w:rsidRDefault="009D124E" w:rsidP="009D124E"/>
          <w:p w:rsidR="009D124E" w:rsidRDefault="009D124E" w:rsidP="009D124E">
            <w:pPr>
              <w:pStyle w:val="Heading3"/>
              <w:outlineLvl w:val="2"/>
            </w:pPr>
            <w:bookmarkStart w:id="41" w:name="_Toc498549653"/>
            <w:r>
              <w:t># Building the Rawdata frame - complete data</w:t>
            </w:r>
            <w:bookmarkEnd w:id="41"/>
            <w:r>
              <w:t xml:space="preserve"> </w:t>
            </w:r>
          </w:p>
          <w:p w:rsidR="009D124E" w:rsidRDefault="009D124E" w:rsidP="009D124E">
            <w:r>
              <w:t>excel_sheets('dunnhumby - Breakfast at the Frat.xlsx')</w:t>
            </w:r>
          </w:p>
          <w:p w:rsidR="009D124E" w:rsidRDefault="009D124E" w:rsidP="009D124E">
            <w:r>
              <w:t>rawdata = read_excel(path = 'dunnhumby - Breakfast at the Frat.xlsx', sheet = 'dh Transaction Data')</w:t>
            </w:r>
          </w:p>
          <w:p w:rsidR="009D124E" w:rsidRDefault="009D124E" w:rsidP="009D124E">
            <w:r>
              <w:t>rawStoreData = read_excel(path = 'dunnhumby - Breakfast at the Frat.xlsx', sheet = 'dh Store Lookup')</w:t>
            </w:r>
          </w:p>
          <w:p w:rsidR="009D124E" w:rsidRDefault="009D124E" w:rsidP="009D124E">
            <w:r>
              <w:t xml:space="preserve">rawdata = rawdata %&gt;% </w:t>
            </w:r>
          </w:p>
          <w:p w:rsidR="009D124E" w:rsidRDefault="009D124E" w:rsidP="009D124E">
            <w:r>
              <w:t xml:space="preserve">  left_join(rawStoreData[which(!duplicated(rawStoreData$STORE_ID)),],</w:t>
            </w:r>
          </w:p>
          <w:p w:rsidR="009D124E" w:rsidRDefault="009D124E" w:rsidP="009D124E">
            <w:r>
              <w:t xml:space="preserve">            by = c('STORE_NUM'='STORE_ID')) %&gt;%</w:t>
            </w:r>
          </w:p>
          <w:p w:rsidR="009D124E" w:rsidRDefault="009D124E" w:rsidP="009D124E">
            <w:r>
              <w:t xml:space="preserve">  left_join(read_excel(path = 'dunnhumby - Breakfast at the Frat.xlsx', sheet = 'dh Products Lookup'),</w:t>
            </w:r>
          </w:p>
          <w:p w:rsidR="009D124E" w:rsidRDefault="009D124E" w:rsidP="009D124E">
            <w:r>
              <w:t xml:space="preserve">            by = 'UPC')</w:t>
            </w:r>
          </w:p>
          <w:p w:rsidR="009D124E" w:rsidRDefault="009D124E" w:rsidP="009D124E">
            <w:r>
              <w:t>rawdata$WEEK_END_DATE = as.Date(rawdata$WEEK_END_DATE)</w:t>
            </w:r>
          </w:p>
          <w:p w:rsidR="009D124E" w:rsidRDefault="009D124E" w:rsidP="009D124E"/>
          <w:p w:rsidR="009D124E" w:rsidRDefault="009D124E" w:rsidP="009D124E">
            <w:pPr>
              <w:pStyle w:val="Heading3"/>
              <w:outlineLvl w:val="2"/>
            </w:pPr>
            <w:bookmarkStart w:id="42" w:name="_Toc498549654"/>
            <w:r>
              <w:t># Forecast of the next 12 Weeks overall Spends for the company</w:t>
            </w:r>
            <w:bookmarkEnd w:id="42"/>
            <w:r>
              <w:t xml:space="preserve"> </w:t>
            </w:r>
          </w:p>
          <w:p w:rsidR="009D124E" w:rsidRDefault="009D124E" w:rsidP="009D124E">
            <w:r>
              <w:t># building data as per weekly total spend happened</w:t>
            </w:r>
          </w:p>
          <w:p w:rsidR="009D124E" w:rsidRDefault="009D124E" w:rsidP="009D124E">
            <w:r>
              <w:t>company_data = rawdata %&gt;%</w:t>
            </w:r>
          </w:p>
          <w:p w:rsidR="009D124E" w:rsidRDefault="009D124E" w:rsidP="009D124E">
            <w:r>
              <w:t xml:space="preserve">                  dplyr::select(WEEK_END_DATE,SPEND,FEATURE,DISPLAY,TPR_ONLY,</w:t>
            </w:r>
          </w:p>
          <w:p w:rsidR="009D124E" w:rsidRDefault="009D124E" w:rsidP="009D124E">
            <w:r>
              <w:t xml:space="preserve">                                BASE_PRICE,PRICE) %&gt;%</w:t>
            </w:r>
          </w:p>
          <w:p w:rsidR="009D124E" w:rsidRDefault="009D124E" w:rsidP="009D124E">
            <w:r>
              <w:t xml:space="preserve">                  group_by(WEEK_END_DATE) %&gt;%</w:t>
            </w:r>
          </w:p>
          <w:p w:rsidR="009D124E" w:rsidRDefault="009D124E" w:rsidP="009D124E">
            <w:r>
              <w:t xml:space="preserve">                  mutate(W_TOTAL_SPEND = sum(SPEND)) %&gt;%</w:t>
            </w:r>
          </w:p>
          <w:p w:rsidR="009D124E" w:rsidRDefault="009D124E" w:rsidP="009D124E">
            <w:r>
              <w:t xml:space="preserve">                  dplyr::select(WEEK_END_DATE,W_TOTAL_SPEND) %&gt;%</w:t>
            </w:r>
          </w:p>
          <w:p w:rsidR="009D124E" w:rsidRDefault="009D124E" w:rsidP="009D124E">
            <w:r>
              <w:t xml:space="preserve">                  unique() %&gt;%</w:t>
            </w:r>
          </w:p>
          <w:p w:rsidR="009D124E" w:rsidRDefault="009D124E" w:rsidP="009D124E">
            <w:r>
              <w:t xml:space="preserve">                  arrange(WEEK_END_DATE)</w:t>
            </w:r>
          </w:p>
          <w:p w:rsidR="009D124E" w:rsidRDefault="009D124E" w:rsidP="009D124E">
            <w:pPr>
              <w:pStyle w:val="Heading3"/>
              <w:outlineLvl w:val="2"/>
            </w:pPr>
            <w:bookmarkStart w:id="43" w:name="_Toc498549655"/>
            <w:r>
              <w:t># reading spend data as TimeSeries</w:t>
            </w:r>
            <w:bookmarkEnd w:id="43"/>
          </w:p>
          <w:p w:rsidR="009D124E" w:rsidRDefault="009D124E" w:rsidP="009D124E">
            <w:r>
              <w:t>TS_data = ts(company_data$W_TOTAL_SPEND, start = c(2009,1), end = c(2011,52), frequency = 52)</w:t>
            </w:r>
          </w:p>
          <w:p w:rsidR="009D124E" w:rsidRDefault="009D124E" w:rsidP="009D124E">
            <w:r>
              <w:t>TS_data_train = ts(company_data$W_TOTAL_SPEND[1:144], start = c(2009,1), end = c(2011,40), frequency = 52)</w:t>
            </w:r>
          </w:p>
          <w:p w:rsidR="009D124E" w:rsidRDefault="009D124E" w:rsidP="009D124E">
            <w:r>
              <w:t>TS_data_test = ts(company_data$W_TOTAL_SPEND[145:156], start = c(2011,41), end = c(2011,52), frequency = 52)</w:t>
            </w:r>
          </w:p>
          <w:p w:rsidR="009D124E" w:rsidRDefault="009D124E" w:rsidP="009D124E">
            <w:r>
              <w:t>plot(TS_data_train)</w:t>
            </w:r>
          </w:p>
          <w:p w:rsidR="009D124E" w:rsidRDefault="009D124E" w:rsidP="009D124E">
            <w:r>
              <w:t>plot(TS_data_test,type='b')</w:t>
            </w:r>
          </w:p>
          <w:p w:rsidR="009D124E" w:rsidRDefault="009D124E" w:rsidP="009D124E">
            <w:r>
              <w:t># arima mmodel builing and tuning</w:t>
            </w:r>
          </w:p>
          <w:p w:rsidR="009D124E" w:rsidRDefault="009D124E" w:rsidP="009D124E">
            <w:r>
              <w:t>ARIMA_Train=auto.arima(TS_data_train)</w:t>
            </w:r>
          </w:p>
          <w:p w:rsidR="009D124E" w:rsidRDefault="009D124E" w:rsidP="009D124E">
            <w:r>
              <w:t>Predicted_SPEND = forecast::forecast(ARIMA_Train, h=12 )</w:t>
            </w:r>
          </w:p>
          <w:p w:rsidR="009D124E" w:rsidRDefault="009D124E" w:rsidP="009D124E">
            <w:r>
              <w:t>Acc=accuracy(TS_data_test,Predicted_SPEND$mean)</w:t>
            </w:r>
          </w:p>
          <w:p w:rsidR="009D124E" w:rsidRDefault="009D124E" w:rsidP="009D124E">
            <w:r>
              <w:t>Acc</w:t>
            </w:r>
          </w:p>
          <w:p w:rsidR="009D124E" w:rsidRDefault="009D124E" w:rsidP="009D124E">
            <w:r>
              <w:t>plot(Predicted_SPEND)</w:t>
            </w:r>
          </w:p>
          <w:p w:rsidR="009D124E" w:rsidRDefault="009D124E" w:rsidP="009D124E">
            <w:pPr>
              <w:pStyle w:val="Heading3"/>
              <w:outlineLvl w:val="2"/>
            </w:pPr>
            <w:bookmarkStart w:id="44" w:name="_Toc498549656"/>
            <w:r>
              <w:t># model implementation</w:t>
            </w:r>
            <w:bookmarkEnd w:id="44"/>
          </w:p>
          <w:p w:rsidR="009D124E" w:rsidRDefault="009D124E" w:rsidP="009D124E">
            <w:r>
              <w:t>ARIMA_Full = arima(TS_data, order=c(2,1,1))</w:t>
            </w:r>
          </w:p>
          <w:p w:rsidR="009D124E" w:rsidRDefault="009D124E" w:rsidP="009D124E">
            <w:r>
              <w:t>Forecast_12W = forecast::forecast(ARIMA_Full, h=12 )</w:t>
            </w:r>
          </w:p>
          <w:p w:rsidR="009D124E" w:rsidRDefault="009D124E" w:rsidP="009D124E">
            <w:r>
              <w:lastRenderedPageBreak/>
              <w:t>Forecast_12W$mean</w:t>
            </w:r>
          </w:p>
          <w:p w:rsidR="009D124E" w:rsidRDefault="009D124E" w:rsidP="009D124E">
            <w:r>
              <w:t>plot(Forecast_12W$mean,type='b', xlab='TIME',ylab='SPEND',main='Forecast for 12 Weeks overall Spend')</w:t>
            </w:r>
          </w:p>
          <w:p w:rsidR="009D124E" w:rsidRDefault="009D124E" w:rsidP="009D124E">
            <w:r>
              <w:t>rm(list = c('company_data','TS_data','TS_data_train','TS_data_test','ARIMA_Train','Predicted_SPEND','ARIMA_Full'))</w:t>
            </w:r>
          </w:p>
          <w:p w:rsidR="009D124E" w:rsidRDefault="009D124E" w:rsidP="009D124E"/>
          <w:p w:rsidR="009D124E" w:rsidRDefault="009D124E" w:rsidP="009D124E">
            <w:pPr>
              <w:pStyle w:val="Heading3"/>
              <w:outlineLvl w:val="2"/>
            </w:pPr>
            <w:bookmarkStart w:id="45" w:name="_Toc498549657"/>
            <w:r>
              <w:t># Checking for missing values - 3 fields have missing data</w:t>
            </w:r>
            <w:bookmarkEnd w:id="45"/>
            <w:r>
              <w:t xml:space="preserve"> </w:t>
            </w:r>
          </w:p>
          <w:p w:rsidR="009D124E" w:rsidRDefault="009D124E" w:rsidP="009D124E">
            <w:r>
              <w:t>Missing_data_Check &lt;- function(data_set){</w:t>
            </w:r>
          </w:p>
          <w:p w:rsidR="009D124E" w:rsidRDefault="009D124E" w:rsidP="009D124E">
            <w:r>
              <w:t xml:space="preserve">  NA_Count = sapply(data_set,function(y) sum(length(which(is.na(y))))) </w:t>
            </w:r>
          </w:p>
          <w:p w:rsidR="009D124E" w:rsidRDefault="009D124E" w:rsidP="009D124E">
            <w:r>
              <w:t xml:space="preserve">  Null_Count = sapply(data_set,function(y) sum(length(which(is.null(y)))))</w:t>
            </w:r>
          </w:p>
          <w:p w:rsidR="009D124E" w:rsidRDefault="009D124E" w:rsidP="009D124E">
            <w:r>
              <w:t xml:space="preserve">  Length0_Count = sapply(data_set,function(y) sum(length(which(length(y)==0))))</w:t>
            </w:r>
          </w:p>
          <w:p w:rsidR="009D124E" w:rsidRDefault="009D124E" w:rsidP="009D124E">
            <w:r>
              <w:t xml:space="preserve">  Empty_Count = sapply(data_set,function(y) {if(class(y) != 'Date') </w:t>
            </w:r>
          </w:p>
          <w:p w:rsidR="009D124E" w:rsidRDefault="009D124E" w:rsidP="009D124E">
            <w:r>
              <w:t xml:space="preserve">    return(sum(length(which(y==''))))</w:t>
            </w:r>
          </w:p>
          <w:p w:rsidR="009D124E" w:rsidRDefault="009D124E" w:rsidP="009D124E">
            <w:r>
              <w:t xml:space="preserve">    else return(0)})</w:t>
            </w:r>
          </w:p>
          <w:p w:rsidR="009D124E" w:rsidRDefault="009D124E" w:rsidP="009D124E">
            <w:r>
              <w:t xml:space="preserve">  Total_NonData = NA_Count+Null_Count+Length0_Count+Empty_Count</w:t>
            </w:r>
          </w:p>
          <w:p w:rsidR="009D124E" w:rsidRDefault="009D124E" w:rsidP="009D124E">
            <w:r>
              <w:t xml:space="preserve">  return( Total_NonData )</w:t>
            </w:r>
          </w:p>
          <w:p w:rsidR="009D124E" w:rsidRDefault="009D124E" w:rsidP="009D124E">
            <w:r>
              <w:t>}</w:t>
            </w:r>
          </w:p>
          <w:p w:rsidR="009D124E" w:rsidRDefault="009D124E" w:rsidP="009D124E">
            <w:r>
              <w:t>Missing_data_Check(rawdata)</w:t>
            </w:r>
          </w:p>
          <w:p w:rsidR="009D124E" w:rsidRDefault="009D124E" w:rsidP="009D124E">
            <w:r>
              <w:t># Missing data handling ----</w:t>
            </w:r>
          </w:p>
          <w:p w:rsidR="009D124E" w:rsidRDefault="009D124E" w:rsidP="009D124E">
            <w:pPr>
              <w:pStyle w:val="Heading3"/>
              <w:outlineLvl w:val="2"/>
            </w:pPr>
            <w:bookmarkStart w:id="46" w:name="_Toc498549658"/>
            <w:r>
              <w:t># Fixing 1.1 BasePrice - replace with the weekly product average spend</w:t>
            </w:r>
            <w:bookmarkEnd w:id="46"/>
          </w:p>
          <w:p w:rsidR="009D124E" w:rsidRDefault="009D124E" w:rsidP="009D124E">
            <w:r>
              <w:t xml:space="preserve">non_baseprice_missing_rawdata = rawdata[,1:25][!apply(rawdata[,9], 1, function(x) any(is.na(x))),] </w:t>
            </w:r>
          </w:p>
          <w:p w:rsidR="009D124E" w:rsidRDefault="009D124E" w:rsidP="009D124E">
            <w:r>
              <w:t>product_WeeklyAvg_basePrice = non_baseprice_missing_rawdata %&gt;%</w:t>
            </w:r>
          </w:p>
          <w:p w:rsidR="009D124E" w:rsidRDefault="009D124E" w:rsidP="009D124E">
            <w:r>
              <w:t xml:space="preserve">                                    dplyr::select(WEEK_END_DATE,UPC,BASE_PRICE)%&gt;%</w:t>
            </w:r>
          </w:p>
          <w:p w:rsidR="009D124E" w:rsidRDefault="009D124E" w:rsidP="009D124E">
            <w:r>
              <w:t xml:space="preserve">                                    group_by(UPC,WEEK_END_DATE) %&gt;%</w:t>
            </w:r>
          </w:p>
          <w:p w:rsidR="009D124E" w:rsidRDefault="009D124E" w:rsidP="009D124E">
            <w:r>
              <w:t xml:space="preserve">                                    mutate(AVG_BASE_PRICE= round(mean(BASE_PRICE),2)) %&gt;%</w:t>
            </w:r>
          </w:p>
          <w:p w:rsidR="009D124E" w:rsidRDefault="009D124E" w:rsidP="009D124E">
            <w:r>
              <w:t xml:space="preserve">                                    dplyr::select(WEEK_END_DATE,UPC,AVG_BASE_PRICE) %&gt;%</w:t>
            </w:r>
          </w:p>
          <w:p w:rsidR="009D124E" w:rsidRDefault="009D124E" w:rsidP="009D124E">
            <w:r>
              <w:t xml:space="preserve">                                    unique()</w:t>
            </w:r>
          </w:p>
          <w:p w:rsidR="009D124E" w:rsidRDefault="009D124E" w:rsidP="009D124E">
            <w:r>
              <w:t xml:space="preserve">baseprice_missing_rawdata = rawdata[,1:25][apply(rawdata[,9], 1, function(x) any(is.na(x))),] </w:t>
            </w:r>
          </w:p>
          <w:p w:rsidR="009D124E" w:rsidRDefault="009D124E" w:rsidP="009D124E">
            <w:r>
              <w:t>baseprice_missing_rawdata = baseprice_missing_rawdata %&gt;%</w:t>
            </w:r>
          </w:p>
          <w:p w:rsidR="009D124E" w:rsidRDefault="009D124E" w:rsidP="009D124E">
            <w:r>
              <w:t xml:space="preserve">                                    left_join(product_WeeklyAvg_basePrice,</w:t>
            </w:r>
          </w:p>
          <w:p w:rsidR="009D124E" w:rsidRDefault="009D124E" w:rsidP="009D124E">
            <w:r>
              <w:t xml:space="preserve">                                              by=c("WEEK_END_DATE","UPC"))</w:t>
            </w:r>
          </w:p>
          <w:p w:rsidR="009D124E" w:rsidRDefault="009D124E" w:rsidP="009D124E">
            <w:r>
              <w:t>baseprice_missing_rawdata$BASE_PRICE = baseprice_missing_rawdata$AVG_BASE_PRICE</w:t>
            </w:r>
          </w:p>
          <w:p w:rsidR="009D124E" w:rsidRDefault="009D124E" w:rsidP="009D124E">
            <w:r>
              <w:t>rawdata_BasePrice = rbind(non_baseprice_missing_rawdata,baseprice_missing_rawdata[-26])</w:t>
            </w:r>
          </w:p>
          <w:p w:rsidR="009D124E" w:rsidRDefault="009D124E" w:rsidP="009D124E">
            <w:r>
              <w:t>rm(list = c('non_baseprice_missing_rawdata','product_WeeklyAvg_basePrice','baseprice_missing_rawdata'))</w:t>
            </w:r>
          </w:p>
          <w:p w:rsidR="009D124E" w:rsidRDefault="009D124E" w:rsidP="009D124E">
            <w:pPr>
              <w:pStyle w:val="Heading3"/>
              <w:outlineLvl w:val="2"/>
            </w:pPr>
            <w:bookmarkStart w:id="47" w:name="_Toc498549659"/>
            <w:r>
              <w:t># Fixing 1.2 Price: replace by the weekly product average spend</w:t>
            </w:r>
            <w:bookmarkEnd w:id="47"/>
          </w:p>
          <w:p w:rsidR="009D124E" w:rsidRDefault="009D124E" w:rsidP="009D124E">
            <w:r>
              <w:t xml:space="preserve">non_price_missing_rawdata = rawdata_BasePrice[,1:25][!apply(rawdata_BasePrice[,8], 1, function(x) any(is.na(x))),] </w:t>
            </w:r>
          </w:p>
          <w:p w:rsidR="009D124E" w:rsidRDefault="009D124E" w:rsidP="009D124E">
            <w:r>
              <w:t>product_WeeklyAvg_Price = non_price_missing_rawdata %&gt;%</w:t>
            </w:r>
          </w:p>
          <w:p w:rsidR="009D124E" w:rsidRDefault="009D124E" w:rsidP="009D124E">
            <w:r>
              <w:t xml:space="preserve">                                dplyr::select(WEEK_END_DATE,UPC,PRICE)%&gt;%</w:t>
            </w:r>
          </w:p>
          <w:p w:rsidR="009D124E" w:rsidRDefault="009D124E" w:rsidP="009D124E">
            <w:r>
              <w:t xml:space="preserve">                                group_by(UPC,WEEK_END_DATE) %&gt;%</w:t>
            </w:r>
          </w:p>
          <w:p w:rsidR="009D124E" w:rsidRDefault="009D124E" w:rsidP="009D124E">
            <w:r>
              <w:t xml:space="preserve">                                mutate(AVG_PRICE= round(mean(PRICE),2)) %&gt;%</w:t>
            </w:r>
          </w:p>
          <w:p w:rsidR="009D124E" w:rsidRDefault="009D124E" w:rsidP="009D124E">
            <w:r>
              <w:t xml:space="preserve">                                dplyr::select(WEEK_END_DATE,UPC,AVG_PRICE) %&gt;%</w:t>
            </w:r>
          </w:p>
          <w:p w:rsidR="009D124E" w:rsidRDefault="009D124E" w:rsidP="009D124E">
            <w:r>
              <w:t xml:space="preserve">                                unique()</w:t>
            </w:r>
          </w:p>
          <w:p w:rsidR="009D124E" w:rsidRDefault="009D124E" w:rsidP="009D124E">
            <w:r>
              <w:lastRenderedPageBreak/>
              <w:t xml:space="preserve">price_missing_rawdata = rawdata_BasePrice[,1:25][apply(rawdata_BasePrice[,8], 1, function(x) any(is.na(x))),] </w:t>
            </w:r>
          </w:p>
          <w:p w:rsidR="009D124E" w:rsidRDefault="009D124E" w:rsidP="009D124E">
            <w:r>
              <w:t>price_missing_rawdata = price_missing_rawdata %&gt;%</w:t>
            </w:r>
          </w:p>
          <w:p w:rsidR="009D124E" w:rsidRDefault="009D124E" w:rsidP="009D124E">
            <w:r>
              <w:t xml:space="preserve">                                left_join(product_WeeklyAvg_Price,</w:t>
            </w:r>
          </w:p>
          <w:p w:rsidR="009D124E" w:rsidRDefault="009D124E" w:rsidP="009D124E">
            <w:r>
              <w:t xml:space="preserve">                                          by=c("WEEK_END_DATE","UPC"))</w:t>
            </w:r>
          </w:p>
          <w:p w:rsidR="009D124E" w:rsidRDefault="009D124E" w:rsidP="009D124E">
            <w:r>
              <w:t>price_missing_rawdata$PRICE = price_missing_rawdata$AVG_PRICE</w:t>
            </w:r>
          </w:p>
          <w:p w:rsidR="009D124E" w:rsidRDefault="009D124E" w:rsidP="009D124E">
            <w:r>
              <w:t>rawdata_BasePrice_Price = rbind(non_price_missing_rawdata,price_missing_rawdata[-26])</w:t>
            </w:r>
          </w:p>
          <w:p w:rsidR="009D124E" w:rsidRDefault="009D124E" w:rsidP="009D124E">
            <w:r>
              <w:t>rm(list = c('non_price_missing_rawdata','product_WeeklyAvg_Price','price_missing_rawdata','rawdata_BasePrice'))</w:t>
            </w:r>
          </w:p>
          <w:p w:rsidR="009D124E" w:rsidRDefault="009D124E" w:rsidP="009D124E"/>
          <w:p w:rsidR="009D124E" w:rsidRDefault="009D124E" w:rsidP="009D124E">
            <w:pPr>
              <w:pStyle w:val="Heading3"/>
              <w:outlineLvl w:val="2"/>
            </w:pPr>
            <w:bookmarkStart w:id="48" w:name="_Toc498549660"/>
            <w:r>
              <w:t># Creating Discount based features &amp; Modifying Volume units</w:t>
            </w:r>
            <w:bookmarkEnd w:id="48"/>
            <w:r>
              <w:t xml:space="preserve"> </w:t>
            </w:r>
          </w:p>
          <w:p w:rsidR="009D124E" w:rsidRDefault="009D124E" w:rsidP="009D124E">
            <w:r>
              <w:t>rawdata_BasePrice_Price$DISCOUNT_PRICE = rawdata_BasePrice_Price$BASE_PRICE - rawdata_BasePrice_Price$PRICE</w:t>
            </w:r>
          </w:p>
          <w:p w:rsidR="009D124E" w:rsidRDefault="009D124E" w:rsidP="009D124E">
            <w:r>
              <w:t>rawdata_BasePrice_Price$DISCOUNT_PERCENT = (rawdata_BasePrice_Price$DISCOUNT_PRICE/rawdata_BasePrice_Price$BASE_PRICE)*100</w:t>
            </w:r>
          </w:p>
          <w:p w:rsidR="009D124E" w:rsidRDefault="009D124E" w:rsidP="009D124E">
            <w:r>
              <w:t>rawdata_BasePrice_Price$DISCOUNT = ifelse(rawdata_BasePrice_Price$DISCOUNT_PRICE!=0,1,0)</w:t>
            </w:r>
          </w:p>
          <w:p w:rsidR="009D124E" w:rsidRDefault="009D124E" w:rsidP="009D124E">
            <w:pPr>
              <w:pStyle w:val="Heading3"/>
              <w:outlineLvl w:val="2"/>
            </w:pPr>
            <w:bookmarkStart w:id="49" w:name="_Toc498549661"/>
            <w:r>
              <w:t># re-defining features as factors</w:t>
            </w:r>
            <w:bookmarkEnd w:id="49"/>
          </w:p>
          <w:p w:rsidR="009D124E" w:rsidRDefault="009D124E" w:rsidP="009D124E">
            <w:r>
              <w:t>rawdata_factors = as.data.frame(unclass(rawdata_BasePrice_Price))</w:t>
            </w:r>
          </w:p>
          <w:p w:rsidR="009D124E" w:rsidRDefault="009D124E" w:rsidP="009D124E">
            <w:r>
              <w:t>rawdata_factors$FEATURE = as.factor(rawdata_factors$FEATURE)</w:t>
            </w:r>
          </w:p>
          <w:p w:rsidR="009D124E" w:rsidRDefault="009D124E" w:rsidP="009D124E">
            <w:r>
              <w:t>rawdata_factors$DISPLAY = as.factor(rawdata_factors$DISPLAY)</w:t>
            </w:r>
          </w:p>
          <w:p w:rsidR="009D124E" w:rsidRDefault="009D124E" w:rsidP="009D124E">
            <w:r>
              <w:t>rawdata_factors$TPR_ONLY = as.factor(rawdata_factors$TPR_ONLY)</w:t>
            </w:r>
          </w:p>
          <w:p w:rsidR="009D124E" w:rsidRDefault="009D124E" w:rsidP="009D124E">
            <w:r>
              <w:t>rawdata_factors$DISCOUNT = as.factor(rawdata_factors$DISCOUNT)</w:t>
            </w:r>
          </w:p>
          <w:p w:rsidR="009D124E" w:rsidRDefault="009D124E" w:rsidP="009D124E">
            <w:r>
              <w:t>rawdata_factors$MSA_CODE = as.factor(rawdata_factors$MSA_CODE)</w:t>
            </w:r>
          </w:p>
          <w:p w:rsidR="009D124E" w:rsidRDefault="009D124E" w:rsidP="009D124E">
            <w:r>
              <w:t>rm(rawdata_BasePrice_Price)</w:t>
            </w:r>
          </w:p>
          <w:p w:rsidR="009D124E" w:rsidRDefault="009D124E" w:rsidP="009D124E">
            <w:pPr>
              <w:pStyle w:val="Heading3"/>
              <w:outlineLvl w:val="2"/>
            </w:pPr>
            <w:bookmarkStart w:id="50" w:name="_Toc498549662"/>
            <w:r>
              <w:t># re-calculating the product size to milli scale</w:t>
            </w:r>
            <w:bookmarkEnd w:id="50"/>
            <w:r>
              <w:t xml:space="preserve"> </w:t>
            </w:r>
          </w:p>
          <w:p w:rsidR="009D124E" w:rsidRDefault="009D124E" w:rsidP="009D124E">
            <w:r>
              <w:t>unique(rawdata_factors$PRODUCT_SIZE)</w:t>
            </w:r>
          </w:p>
          <w:p w:rsidR="009D124E" w:rsidRDefault="009D124E" w:rsidP="009D124E">
            <w:r>
              <w:t># 1 oz = 29.5735 ml # 1 LT = 1000 ml # 1 ML = 1 ml # 1 CT = 200 mg</w:t>
            </w:r>
          </w:p>
          <w:p w:rsidR="009D124E" w:rsidRDefault="009D124E" w:rsidP="009D124E">
            <w:r>
              <w:t>rawdata_factors = extract(rawdata_factors, PRODUCT_SIZE, c("VOLUME", "V_UNITS"), "([^ ]+) (.*)")</w:t>
            </w:r>
          </w:p>
          <w:p w:rsidR="009D124E" w:rsidRDefault="009D124E" w:rsidP="009D124E">
            <w:r>
              <w:t>rawdata_factors$VOLUME=as.numeric(rawdata_factors$VOLUME)</w:t>
            </w:r>
          </w:p>
          <w:p w:rsidR="009D124E" w:rsidRDefault="009D124E" w:rsidP="009D124E">
            <w:r>
              <w:t>rawdata_factors$PRODUct_SIZE_Milli = ifelse(rawdata_factors$V_UNITS=='ML', rawdata_factors$VOLUME,</w:t>
            </w:r>
          </w:p>
          <w:p w:rsidR="009D124E" w:rsidRDefault="009D124E" w:rsidP="009D124E">
            <w:r>
              <w:t xml:space="preserve">                                            ifelse(rawdata_factors$V_UNITS=='CT',rawdata_factors$VOLUME*200,</w:t>
            </w:r>
          </w:p>
          <w:p w:rsidR="009D124E" w:rsidRDefault="009D124E" w:rsidP="009D124E">
            <w:r>
              <w:t xml:space="preserve">                                                   ifelse(rawdata_factors$V_UNITS=='LT',rawdata_factors$VOLUME*1000,</w:t>
            </w:r>
          </w:p>
          <w:p w:rsidR="009D124E" w:rsidRDefault="009D124E" w:rsidP="009D124E">
            <w:r>
              <w:t xml:space="preserve">                                                          ifelse(rawdata_factors$V_UNITS=='OZ',rawdata_factors$VOLUME*29.5735,-1))))</w:t>
            </w:r>
          </w:p>
          <w:p w:rsidR="009D124E" w:rsidRDefault="009D124E" w:rsidP="009D124E"/>
          <w:p w:rsidR="009D124E" w:rsidRDefault="009D124E" w:rsidP="009D124E">
            <w:r>
              <w:t>rawdata_factors = rawdata_factors[,-c(25,26)]</w:t>
            </w:r>
          </w:p>
          <w:p w:rsidR="009D124E" w:rsidRDefault="009D124E" w:rsidP="009D124E">
            <w:r>
              <w:t>write.csv(rawdata_factors,'rawdata_factors.csv',row.names = F)</w:t>
            </w:r>
          </w:p>
          <w:p w:rsidR="009D124E" w:rsidRDefault="009D124E" w:rsidP="009D124E"/>
          <w:p w:rsidR="009D124E" w:rsidRDefault="009D124E" w:rsidP="009D124E">
            <w:pPr>
              <w:pStyle w:val="Heading3"/>
              <w:outlineLvl w:val="2"/>
            </w:pPr>
            <w:bookmarkStart w:id="51" w:name="_Toc498549663"/>
            <w:r>
              <w:t># Store Wise Clustering</w:t>
            </w:r>
            <w:bookmarkEnd w:id="51"/>
            <w:r>
              <w:t xml:space="preserve"> </w:t>
            </w:r>
          </w:p>
          <w:p w:rsidR="009D124E" w:rsidRDefault="009D124E" w:rsidP="009D124E">
            <w:r>
              <w:t># Building a dataframe =, with store details and avg sales details</w:t>
            </w:r>
          </w:p>
          <w:p w:rsidR="009D124E" w:rsidRDefault="009D124E" w:rsidP="009D124E">
            <w:r>
              <w:t>storedata2 = rawdata_factors %&gt;%</w:t>
            </w:r>
          </w:p>
          <w:p w:rsidR="009D124E" w:rsidRDefault="009D124E" w:rsidP="009D124E">
            <w:r>
              <w:t xml:space="preserve">                group_by(STORE_NUM) %&gt;%</w:t>
            </w:r>
          </w:p>
          <w:p w:rsidR="009D124E" w:rsidRDefault="009D124E" w:rsidP="009D124E">
            <w:r>
              <w:t xml:space="preserve">                dplyr::select(STORE_NUM,STORE_NAME,ADDRESS_CITY_NAME,</w:t>
            </w:r>
          </w:p>
          <w:p w:rsidR="009D124E" w:rsidRDefault="009D124E" w:rsidP="009D124E">
            <w:r>
              <w:lastRenderedPageBreak/>
              <w:t xml:space="preserve">                              ADDRESS_STATE_PROV_CODE,MSA_CODE,SEG_VALUE_NAME,</w:t>
            </w:r>
          </w:p>
          <w:p w:rsidR="009D124E" w:rsidRDefault="009D124E" w:rsidP="009D124E">
            <w:r>
              <w:t xml:space="preserve">                              PARKING_SPACE_QTY,SALES_AREA_SIZE_NUM,AVG_WEEKLY_BASKETS) %&gt;%</w:t>
            </w:r>
          </w:p>
          <w:p w:rsidR="009D124E" w:rsidRDefault="009D124E" w:rsidP="009D124E">
            <w:r>
              <w:t xml:space="preserve">                unique()</w:t>
            </w:r>
          </w:p>
          <w:p w:rsidR="009D124E" w:rsidRDefault="009D124E" w:rsidP="009D124E">
            <w:r>
              <w:t>storedata1 = rawdata_factors %&gt;%</w:t>
            </w:r>
          </w:p>
          <w:p w:rsidR="009D124E" w:rsidRDefault="009D124E" w:rsidP="009D124E">
            <w:r>
              <w:t xml:space="preserve">                  group_by(STORE_NUM,WEEK_END_DATE) %&gt;%</w:t>
            </w:r>
          </w:p>
          <w:p w:rsidR="009D124E" w:rsidRDefault="009D124E" w:rsidP="009D124E">
            <w:r>
              <w:t xml:space="preserve">                  mutate(T_WEEKLY_SPEND1 = sum(SPEND),</w:t>
            </w:r>
          </w:p>
          <w:p w:rsidR="009D124E" w:rsidRDefault="009D124E" w:rsidP="009D124E">
            <w:r>
              <w:t xml:space="preserve">                         T_WEEKLY_UNITS_SOLD1 = sum(UNITS),</w:t>
            </w:r>
          </w:p>
          <w:p w:rsidR="009D124E" w:rsidRDefault="009D124E" w:rsidP="009D124E">
            <w:r>
              <w:t xml:space="preserve">                         T_WEEKLY_VISITS1 = sum(VISITS),</w:t>
            </w:r>
          </w:p>
          <w:p w:rsidR="009D124E" w:rsidRDefault="009D124E" w:rsidP="009D124E">
            <w:r>
              <w:t xml:space="preserve">                         T_WEEKLY_HHS1 = sum(HHS)) %&gt;%</w:t>
            </w:r>
          </w:p>
          <w:p w:rsidR="009D124E" w:rsidRDefault="009D124E" w:rsidP="009D124E">
            <w:r>
              <w:t xml:space="preserve">                  dplyr::select(STORE_NUM,T_WEEKLY_SPEND1,T_WEEKLY_UNITS_SOLD1,</w:t>
            </w:r>
          </w:p>
          <w:p w:rsidR="009D124E" w:rsidRDefault="009D124E" w:rsidP="009D124E">
            <w:r>
              <w:t xml:space="preserve">                                T_WEEKLY_VISITS1,T_WEEKLY_HHS1,WEEK_END_DATE) %&gt;%</w:t>
            </w:r>
          </w:p>
          <w:p w:rsidR="009D124E" w:rsidRDefault="009D124E" w:rsidP="009D124E">
            <w:r>
              <w:t xml:space="preserve">                  unique() %&gt;%</w:t>
            </w:r>
          </w:p>
          <w:p w:rsidR="009D124E" w:rsidRDefault="009D124E" w:rsidP="009D124E">
            <w:r>
              <w:t xml:space="preserve">                  group_by(STORE_NUM) %&gt;%</w:t>
            </w:r>
          </w:p>
          <w:p w:rsidR="009D124E" w:rsidRDefault="009D124E" w:rsidP="009D124E">
            <w:r>
              <w:t xml:space="preserve">                    mutate(AVG_WEEKLY_T_SPEND = mean(T_WEEKLY_SPEND1),</w:t>
            </w:r>
          </w:p>
          <w:p w:rsidR="009D124E" w:rsidRDefault="009D124E" w:rsidP="009D124E">
            <w:r>
              <w:t xml:space="preserve">                           AVG_WEEKLY_T_UNITS_SOLD = mean(T_WEEKLY_UNITS_SOLD1),</w:t>
            </w:r>
          </w:p>
          <w:p w:rsidR="009D124E" w:rsidRDefault="009D124E" w:rsidP="009D124E">
            <w:r>
              <w:t xml:space="preserve">                           AVG_WEEKLY_T_VISITS = mean(T_WEEKLY_VISITS1),</w:t>
            </w:r>
          </w:p>
          <w:p w:rsidR="009D124E" w:rsidRDefault="009D124E" w:rsidP="009D124E">
            <w:r>
              <w:t xml:space="preserve">                           AVG_WEEKLY_T_HHS = mean(T_WEEKLY_HHS1)) %&gt;%</w:t>
            </w:r>
          </w:p>
          <w:p w:rsidR="009D124E" w:rsidRDefault="009D124E" w:rsidP="009D124E">
            <w:r>
              <w:t xml:space="preserve">                    dplyr::select(STORE_NUM,AVG_WEEKLY_T_SPEND,AVG_WEEKLY_T_UNITS_SOLD,</w:t>
            </w:r>
          </w:p>
          <w:p w:rsidR="009D124E" w:rsidRDefault="009D124E" w:rsidP="009D124E">
            <w:r>
              <w:t xml:space="preserve">                                  AVG_WEEKLY_T_VISITS,AVG_WEEKLY_T_HHS)  %&gt;%</w:t>
            </w:r>
          </w:p>
          <w:p w:rsidR="009D124E" w:rsidRDefault="009D124E" w:rsidP="009D124E">
            <w:r>
              <w:t xml:space="preserve">                  unique()</w:t>
            </w:r>
          </w:p>
          <w:p w:rsidR="009D124E" w:rsidRDefault="009D124E" w:rsidP="009D124E"/>
          <w:p w:rsidR="009D124E" w:rsidRDefault="009D124E" w:rsidP="009D124E">
            <w:r>
              <w:t>storedata = left_join(storedata1,storedata2,by='STORE_NUM')</w:t>
            </w:r>
          </w:p>
          <w:p w:rsidR="009D124E" w:rsidRDefault="009D124E" w:rsidP="009D124E">
            <w:r>
              <w:t>rm(list = c('storedata1','storedata2'))</w:t>
            </w:r>
          </w:p>
          <w:p w:rsidR="009D124E" w:rsidRDefault="009D124E" w:rsidP="009D124E">
            <w:r>
              <w:t>storedata$PARKING_FLAG = as.factor(ifelse(is.na(storedata$PARKING_SPACE_QTY),0,1))</w:t>
            </w:r>
          </w:p>
          <w:p w:rsidR="009D124E" w:rsidRDefault="009D124E" w:rsidP="009D124E">
            <w:r>
              <w:t>storedata$PARKING_NEW = ifelse(is.na(storedata$PARKING_SPACE_QTY),0,storedata$PARKING_SPACE_QTY)</w:t>
            </w:r>
          </w:p>
          <w:p w:rsidR="009D124E" w:rsidRDefault="009D124E" w:rsidP="009D124E">
            <w:pPr>
              <w:pStyle w:val="Heading3"/>
              <w:outlineLvl w:val="2"/>
            </w:pPr>
            <w:bookmarkStart w:id="52" w:name="_Toc498549664"/>
            <w:r>
              <w:t># Optimal centers for Clustering</w:t>
            </w:r>
            <w:bookmarkEnd w:id="52"/>
            <w:r>
              <w:t xml:space="preserve"> </w:t>
            </w:r>
          </w:p>
          <w:p w:rsidR="009D124E" w:rsidRDefault="009D124E" w:rsidP="009D124E">
            <w:r>
              <w:t>k_max = 10</w:t>
            </w:r>
          </w:p>
          <w:p w:rsidR="009D124E" w:rsidRDefault="009D124E" w:rsidP="009D124E">
            <w:r>
              <w:t>C_data = storedata[,c(15,12,13,4)] #PARKING_NEW,SALES_AREA_SIZE_NUM,AVG_WEEKLY_BASKETS,AVG_WEEKLY_T_VISITS</w:t>
            </w:r>
          </w:p>
          <w:p w:rsidR="009D124E" w:rsidRDefault="009D124E" w:rsidP="009D124E">
            <w:r>
              <w:t>set.seed(1234)</w:t>
            </w:r>
          </w:p>
          <w:p w:rsidR="009D124E" w:rsidRDefault="009D124E" w:rsidP="009D124E">
            <w:r>
              <w:t xml:space="preserve">wss = sapply(1:k_max, </w:t>
            </w:r>
          </w:p>
          <w:p w:rsidR="009D124E" w:rsidRDefault="009D124E" w:rsidP="009D124E">
            <w:r>
              <w:t xml:space="preserve">              function(k){kmeans(C_data, k, nstart=10,iter.max = 10 )$tot.withinss})</w:t>
            </w:r>
          </w:p>
          <w:p w:rsidR="009D124E" w:rsidRDefault="009D124E" w:rsidP="009D124E">
            <w:r>
              <w:t>wss</w:t>
            </w:r>
          </w:p>
          <w:p w:rsidR="009D124E" w:rsidRDefault="009D124E" w:rsidP="009D124E">
            <w:r>
              <w:t>plot(1:k_max, wss,</w:t>
            </w:r>
          </w:p>
          <w:p w:rsidR="009D124E" w:rsidRDefault="009D124E" w:rsidP="009D124E">
            <w:r>
              <w:t xml:space="preserve">     type="b", pch = 19, frame = FALSE, </w:t>
            </w:r>
          </w:p>
          <w:p w:rsidR="009D124E" w:rsidRDefault="009D124E" w:rsidP="009D124E">
            <w:r>
              <w:t xml:space="preserve">     xlab="Number of clusters K",</w:t>
            </w:r>
          </w:p>
          <w:p w:rsidR="009D124E" w:rsidRDefault="009D124E" w:rsidP="009D124E">
            <w:r>
              <w:t xml:space="preserve">     ylab="Total within-clusters sum of squares",</w:t>
            </w:r>
          </w:p>
          <w:p w:rsidR="009D124E" w:rsidRDefault="009D124E" w:rsidP="009D124E">
            <w:r>
              <w:t xml:space="preserve">     main='Elbow method using wss')</w:t>
            </w:r>
          </w:p>
          <w:p w:rsidR="009D124E" w:rsidRDefault="009D124E" w:rsidP="009D124E">
            <w:pPr>
              <w:pStyle w:val="Heading2"/>
              <w:outlineLvl w:val="1"/>
            </w:pPr>
            <w:bookmarkStart w:id="53" w:name="_Toc498549665"/>
            <w:r>
              <w:t># Clustering</w:t>
            </w:r>
            <w:bookmarkEnd w:id="53"/>
          </w:p>
          <w:p w:rsidR="009D124E" w:rsidRDefault="009D124E" w:rsidP="009D124E">
            <w:r>
              <w:t>set.seed(1234)</w:t>
            </w:r>
          </w:p>
          <w:p w:rsidR="009D124E" w:rsidRDefault="009D124E" w:rsidP="009D124E">
            <w:r>
              <w:t>storedata$C3=kmeans(storedata[,c(15,12,13,4)],centers = 3)$cluster</w:t>
            </w:r>
          </w:p>
          <w:p w:rsidR="009D124E" w:rsidRDefault="009D124E" w:rsidP="009D124E">
            <w:r>
              <w:t>rm(C_data)</w:t>
            </w:r>
          </w:p>
          <w:p w:rsidR="009D124E" w:rsidRDefault="009D124E" w:rsidP="009D124E">
            <w:r>
              <w:t># Cluster's dataframe creating</w:t>
            </w:r>
          </w:p>
          <w:p w:rsidR="009D124E" w:rsidRDefault="009D124E" w:rsidP="009D124E">
            <w:r>
              <w:t>Clusterdata = storedata %&gt;%</w:t>
            </w:r>
          </w:p>
          <w:p w:rsidR="009D124E" w:rsidRDefault="009D124E" w:rsidP="009D124E">
            <w:r>
              <w:t xml:space="preserve">                group_by(C3) %&gt;%</w:t>
            </w:r>
          </w:p>
          <w:p w:rsidR="009D124E" w:rsidRDefault="009D124E" w:rsidP="009D124E">
            <w:r>
              <w:lastRenderedPageBreak/>
              <w:t xml:space="preserve">                mutate(AVG_WEEKLY_C_T_SPEND = mean(AVG_WEEKLY_T_SPEND),</w:t>
            </w:r>
          </w:p>
          <w:p w:rsidR="009D124E" w:rsidRDefault="009D124E" w:rsidP="009D124E">
            <w:r>
              <w:t xml:space="preserve">                       AVG_WEEKLY_C_T_UNITS_SOLD = mean(AVG_WEEKLY_T_UNITS_SOLD),</w:t>
            </w:r>
          </w:p>
          <w:p w:rsidR="009D124E" w:rsidRDefault="009D124E" w:rsidP="009D124E">
            <w:r>
              <w:t xml:space="preserve">                       AVG_WEEKLY_C_T_VISITS = mean(AVG_WEEKLY_T_VISITS),</w:t>
            </w:r>
          </w:p>
          <w:p w:rsidR="009D124E" w:rsidRDefault="009D124E" w:rsidP="009D124E">
            <w:r>
              <w:t xml:space="preserve">                       AVG_WEEKLY_C_T_HHS = mean(AVG_WEEKLY_T_HHS),</w:t>
            </w:r>
          </w:p>
          <w:p w:rsidR="009D124E" w:rsidRDefault="009D124E" w:rsidP="009D124E">
            <w:r>
              <w:t xml:space="preserve">                       AVG_WEEKLY_C_BASKETS = mean(AVG_WEEKLY_BASKETS),</w:t>
            </w:r>
          </w:p>
          <w:p w:rsidR="009D124E" w:rsidRDefault="009D124E" w:rsidP="009D124E">
            <w:r>
              <w:t xml:space="preserve">                       SALES_AREA_C_SIZE_NUM = mean(SALES_AREA_SIZE_NUM),</w:t>
            </w:r>
          </w:p>
          <w:p w:rsidR="009D124E" w:rsidRDefault="009D124E" w:rsidP="009D124E">
            <w:r>
              <w:t xml:space="preserve">                       NUM_STORE_WITH_PARKING = sum(as.numeric(PARKING_FLAG)),</w:t>
            </w:r>
          </w:p>
          <w:p w:rsidR="009D124E" w:rsidRDefault="009D124E" w:rsidP="009D124E">
            <w:r>
              <w:t xml:space="preserve">                       NUM_STORES = n()) %&gt;%</w:t>
            </w:r>
          </w:p>
          <w:p w:rsidR="009D124E" w:rsidRDefault="009D124E" w:rsidP="009D124E">
            <w:r>
              <w:t xml:space="preserve">                dplyr::select(C3,AVG_WEEKLY_C_T_SPEND,NUM_STORE_WITH_PARKING,</w:t>
            </w:r>
          </w:p>
          <w:p w:rsidR="009D124E" w:rsidRDefault="009D124E" w:rsidP="009D124E">
            <w:r>
              <w:t xml:space="preserve">                              NUM_STORES,AVG_WEEKLY_C_T_HHS,AVG_WEEKLY_C_BASKETS,</w:t>
            </w:r>
          </w:p>
          <w:p w:rsidR="009D124E" w:rsidRDefault="009D124E" w:rsidP="009D124E">
            <w:r>
              <w:t xml:space="preserve">                              AVG_WEEKLY_C_T_UNITS_SOLD,AVG_WEEKLY_C_T_VISITS,</w:t>
            </w:r>
          </w:p>
          <w:p w:rsidR="009D124E" w:rsidRDefault="009D124E" w:rsidP="009D124E">
            <w:r>
              <w:t xml:space="preserve">                              SALES_AREA_C_SIZE_NUM) %&gt;%</w:t>
            </w:r>
          </w:p>
          <w:p w:rsidR="009D124E" w:rsidRDefault="009D124E" w:rsidP="009D124E">
            <w:r>
              <w:t xml:space="preserve">                unique()</w:t>
            </w:r>
          </w:p>
          <w:p w:rsidR="009D124E" w:rsidRDefault="009D124E" w:rsidP="009D124E">
            <w:pPr>
              <w:pStyle w:val="Heading3"/>
              <w:outlineLvl w:val="2"/>
            </w:pPr>
            <w:bookmarkStart w:id="54" w:name="_Toc498549666"/>
            <w:r>
              <w:t># Cluster visualization</w:t>
            </w:r>
            <w:bookmarkEnd w:id="54"/>
          </w:p>
          <w:p w:rsidR="009D124E" w:rsidRDefault="009D124E" w:rsidP="009D124E">
            <w:r>
              <w:t>ggplot(storedata)+</w:t>
            </w:r>
          </w:p>
          <w:p w:rsidR="009D124E" w:rsidRDefault="009D124E" w:rsidP="009D124E">
            <w:r>
              <w:t xml:space="preserve">  geom_point(aes(x= SALES_AREA_SIZE_NUM,</w:t>
            </w:r>
          </w:p>
          <w:p w:rsidR="009D124E" w:rsidRDefault="009D124E" w:rsidP="009D124E">
            <w:r>
              <w:t xml:space="preserve">                 y=AVG_WEEKLY_BASKETS,</w:t>
            </w:r>
          </w:p>
          <w:p w:rsidR="009D124E" w:rsidRDefault="009D124E" w:rsidP="009D124E">
            <w:r>
              <w:t xml:space="preserve">                 color=as.factor(C3),</w:t>
            </w:r>
          </w:p>
          <w:p w:rsidR="009D124E" w:rsidRDefault="009D124E" w:rsidP="009D124E">
            <w:r>
              <w:t xml:space="preserve">                 shape = as.factor(PARKING_FLAG),</w:t>
            </w:r>
          </w:p>
          <w:p w:rsidR="009D124E" w:rsidRDefault="009D124E" w:rsidP="009D124E">
            <w:r>
              <w:t xml:space="preserve">                 size = AVG_WEEKLY_T_VISITS)) +</w:t>
            </w:r>
          </w:p>
          <w:p w:rsidR="009D124E" w:rsidRDefault="009D124E" w:rsidP="009D124E">
            <w:r>
              <w:t xml:space="preserve">  labs(title = "Store Cluster", x = "Store Area", y = "Average Weekly Baskets",</w:t>
            </w:r>
          </w:p>
          <w:p w:rsidR="009D124E" w:rsidRDefault="009D124E" w:rsidP="009D124E">
            <w:r>
              <w:t xml:space="preserve">       color = "Cluster", shape = "Parking Availability", size= "Average Weekly Visits")</w:t>
            </w:r>
          </w:p>
          <w:p w:rsidR="009D124E" w:rsidRDefault="009D124E" w:rsidP="009D124E"/>
          <w:p w:rsidR="009D124E" w:rsidRDefault="009D124E" w:rsidP="009D124E">
            <w:pPr>
              <w:pStyle w:val="Heading3"/>
              <w:outlineLvl w:val="2"/>
            </w:pPr>
            <w:bookmarkStart w:id="55" w:name="_Toc498549667"/>
            <w:r>
              <w:t># Promotion Significance Product wise</w:t>
            </w:r>
            <w:bookmarkEnd w:id="55"/>
            <w:r>
              <w:t xml:space="preserve"> </w:t>
            </w:r>
          </w:p>
          <w:p w:rsidR="009D124E" w:rsidRDefault="009D124E" w:rsidP="009D124E">
            <w:r>
              <w:t>require(sjPlot)</w:t>
            </w:r>
          </w:p>
          <w:p w:rsidR="009D124E" w:rsidRDefault="009D124E" w:rsidP="009D124E">
            <w:r>
              <w:t>require(broom)</w:t>
            </w:r>
          </w:p>
          <w:p w:rsidR="009D124E" w:rsidRDefault="009D124E" w:rsidP="009D124E">
            <w:r>
              <w:t>Promo_Sig = data.frame(</w:t>
            </w:r>
          </w:p>
          <w:p w:rsidR="009D124E" w:rsidRDefault="009D124E" w:rsidP="009D124E">
            <w:r>
              <w:t xml:space="preserve">  productCode = numeric(0),</w:t>
            </w:r>
          </w:p>
          <w:p w:rsidR="009D124E" w:rsidRDefault="009D124E" w:rsidP="009D124E">
            <w:r>
              <w:t xml:space="preserve">  Intercept_PValue = numeric(0),</w:t>
            </w:r>
          </w:p>
          <w:p w:rsidR="009D124E" w:rsidRDefault="009D124E" w:rsidP="009D124E">
            <w:r>
              <w:t xml:space="preserve">  FEATURE_PValue = numeric(0),</w:t>
            </w:r>
          </w:p>
          <w:p w:rsidR="009D124E" w:rsidRDefault="009D124E" w:rsidP="009D124E">
            <w:r>
              <w:t xml:space="preserve">  DISPLAY_PValue = numeric(0),</w:t>
            </w:r>
          </w:p>
          <w:p w:rsidR="009D124E" w:rsidRDefault="009D124E" w:rsidP="009D124E">
            <w:r>
              <w:t xml:space="preserve">  TPR_ONLY_PValue = numeric(0),</w:t>
            </w:r>
          </w:p>
          <w:p w:rsidR="009D124E" w:rsidRDefault="009D124E" w:rsidP="009D124E">
            <w:r>
              <w:t xml:space="preserve">  F_Length = numeric(0),</w:t>
            </w:r>
          </w:p>
          <w:p w:rsidR="009D124E" w:rsidRDefault="009D124E" w:rsidP="009D124E">
            <w:r>
              <w:t xml:space="preserve">  D_Length = numeric(0),</w:t>
            </w:r>
          </w:p>
          <w:p w:rsidR="009D124E" w:rsidRDefault="009D124E" w:rsidP="009D124E">
            <w:r>
              <w:t xml:space="preserve">  T_Length = numeric(0)</w:t>
            </w:r>
          </w:p>
          <w:p w:rsidR="009D124E" w:rsidRDefault="009D124E" w:rsidP="009D124E">
            <w:r>
              <w:t>)</w:t>
            </w:r>
          </w:p>
          <w:p w:rsidR="009D124E" w:rsidRDefault="009D124E" w:rsidP="009D124E">
            <w:r>
              <w:t>Promo_Sig_Names =names(Promo_Sig)</w:t>
            </w:r>
          </w:p>
          <w:p w:rsidR="009D124E" w:rsidRDefault="009D124E" w:rsidP="009D124E">
            <w:r>
              <w:t>Product_list=unique(rawdata_factors$UPC)</w:t>
            </w:r>
          </w:p>
          <w:p w:rsidR="009D124E" w:rsidRDefault="009D124E" w:rsidP="009D124E">
            <w:r>
              <w:t>for(i in Product_list){</w:t>
            </w:r>
          </w:p>
          <w:p w:rsidR="009D124E" w:rsidRDefault="009D124E" w:rsidP="009D124E">
            <w:r>
              <w:t xml:space="preserve">  print(i)</w:t>
            </w:r>
          </w:p>
          <w:p w:rsidR="009D124E" w:rsidRDefault="009D124E" w:rsidP="009D124E">
            <w:r>
              <w:t xml:space="preserve">  data1=subset(rawdata_factors,UPC==i)</w:t>
            </w:r>
          </w:p>
          <w:p w:rsidR="009D124E" w:rsidRDefault="009D124E" w:rsidP="009D124E">
            <w:r>
              <w:t xml:space="preserve">  data1$FEATURE=as.numeric(data1$FEATURE)</w:t>
            </w:r>
          </w:p>
          <w:p w:rsidR="009D124E" w:rsidRDefault="009D124E" w:rsidP="009D124E">
            <w:r>
              <w:t xml:space="preserve">  data1$DISPLAY=as.numeric(data1$DISPLAY)</w:t>
            </w:r>
          </w:p>
          <w:p w:rsidR="009D124E" w:rsidRDefault="009D124E" w:rsidP="009D124E">
            <w:r>
              <w:t xml:space="preserve">  data1$TPR_ONLY=as.numeric(data1$TPR_ONLY)</w:t>
            </w:r>
          </w:p>
          <w:p w:rsidR="009D124E" w:rsidRDefault="009D124E" w:rsidP="009D124E">
            <w:r>
              <w:t xml:space="preserve">  model=lm(SPEND~FEATURE+DISPLAY+TPR_ONLY,data = data1)</w:t>
            </w:r>
          </w:p>
          <w:p w:rsidR="009D124E" w:rsidRDefault="009D124E" w:rsidP="009D124E">
            <w:r>
              <w:t xml:space="preserve">  print(summary(model))</w:t>
            </w:r>
          </w:p>
          <w:p w:rsidR="009D124E" w:rsidRDefault="009D124E" w:rsidP="009D124E">
            <w:r>
              <w:lastRenderedPageBreak/>
              <w:t xml:space="preserve">  out=tidy(model)</w:t>
            </w:r>
          </w:p>
          <w:p w:rsidR="009D124E" w:rsidRDefault="009D124E" w:rsidP="009D124E">
            <w:r>
              <w:t xml:space="preserve">  temp = coef(summary(model))[, "Pr(&gt;|t|)"]</w:t>
            </w:r>
          </w:p>
          <w:p w:rsidR="009D124E" w:rsidRDefault="009D124E" w:rsidP="009D124E">
            <w:r>
              <w:t xml:space="preserve">  Promo_Sig = rbind(Promo_Sig,data.frame(i,temp["(Intercept)"],</w:t>
            </w:r>
          </w:p>
          <w:p w:rsidR="009D124E" w:rsidRDefault="009D124E" w:rsidP="009D124E">
            <w:r>
              <w:t xml:space="preserve">                                   temp["FEATURE"],temp["DISPLAY"],</w:t>
            </w:r>
          </w:p>
          <w:p w:rsidR="009D124E" w:rsidRDefault="009D124E" w:rsidP="009D124E">
            <w:r>
              <w:t xml:space="preserve">                                   temp["TPR_ONLY"],length(unique(data1$FEATURE)),</w:t>
            </w:r>
          </w:p>
          <w:p w:rsidR="009D124E" w:rsidRDefault="009D124E" w:rsidP="009D124E">
            <w:r>
              <w:t xml:space="preserve">                                   length(unique(data1$DISPLAY)),length(unique(data1$TPR_ONLY))))</w:t>
            </w:r>
          </w:p>
          <w:p w:rsidR="009D124E" w:rsidRDefault="009D124E" w:rsidP="009D124E">
            <w:r>
              <w:t>}</w:t>
            </w:r>
          </w:p>
          <w:p w:rsidR="009D124E" w:rsidRDefault="009D124E" w:rsidP="009D124E">
            <w:r>
              <w:t>colnames(Promo_Sig) = Promo_Sig_Names</w:t>
            </w:r>
          </w:p>
          <w:p w:rsidR="009D124E" w:rsidRDefault="009D124E" w:rsidP="009D124E">
            <w:r>
              <w:t>Promo_Sig$F_Sig = ifelse(Promo_Sig$FEATURE_PValue&lt;=0.05,'F','')</w:t>
            </w:r>
          </w:p>
          <w:p w:rsidR="009D124E" w:rsidRDefault="009D124E" w:rsidP="009D124E">
            <w:r>
              <w:t>Promo_Sig$D_Sig = ifelse(Promo_Sig$DISPLAY_PValue&lt;=0.05,'D','')</w:t>
            </w:r>
          </w:p>
          <w:p w:rsidR="009D124E" w:rsidRDefault="009D124E" w:rsidP="009D124E">
            <w:r>
              <w:t>Promo_Sig$T_Sig = ifelse(Promo_Sig$TPR_ONLY_PValue&lt;=0.05,'T','')</w:t>
            </w:r>
          </w:p>
          <w:p w:rsidR="009D124E" w:rsidRDefault="009D124E" w:rsidP="009D124E">
            <w:r>
              <w:t>Promo_Sig$Sig_modes = (Promo_Sig$F_Sig=='F')+(Promo_Sig$D_Sig=='D')+(Promo_Sig$T_Sig=='T')</w:t>
            </w:r>
          </w:p>
          <w:p w:rsidR="009D124E" w:rsidRDefault="009D124E" w:rsidP="009D124E"/>
          <w:p w:rsidR="009D124E" w:rsidRDefault="009D124E" w:rsidP="009D124E">
            <w:pPr>
              <w:pStyle w:val="Heading3"/>
              <w:outlineLvl w:val="2"/>
            </w:pPr>
            <w:bookmarkStart w:id="56" w:name="_Toc498549668"/>
            <w:r>
              <w:t># Productwise Spend forecast for next 12 Weeks</w:t>
            </w:r>
            <w:bookmarkEnd w:id="56"/>
          </w:p>
          <w:p w:rsidR="009D124E" w:rsidRDefault="009D124E" w:rsidP="009D124E">
            <w:r>
              <w:t>Product_forecast = data.frame(numeric())</w:t>
            </w:r>
          </w:p>
          <w:p w:rsidR="009D124E" w:rsidRDefault="009D124E" w:rsidP="009D124E">
            <w:r>
              <w:t>Product_accr_AA = data.frame(numeric())</w:t>
            </w:r>
          </w:p>
          <w:p w:rsidR="009D124E" w:rsidRDefault="009D124E" w:rsidP="009D124E">
            <w:r>
              <w:t>Product_accr_TB = data.frame(numeric())</w:t>
            </w:r>
          </w:p>
          <w:p w:rsidR="009D124E" w:rsidRDefault="009D124E" w:rsidP="009D124E">
            <w:r>
              <w:t>Product_accr_NN = data.frame(numeric())</w:t>
            </w:r>
          </w:p>
          <w:p w:rsidR="009D124E" w:rsidRDefault="009D124E" w:rsidP="009D124E">
            <w:r>
              <w:t>P_TOP_LIST = c('1600027527','3800031838','7192100339','1600027528','1600027564','3800031829','3800039118','7192100337','1111085350','1111009477')</w:t>
            </w:r>
          </w:p>
          <w:p w:rsidR="009D124E" w:rsidRDefault="009D124E" w:rsidP="009D124E">
            <w:r>
              <w:t>for(Product in P_TOP_LIST){</w:t>
            </w:r>
          </w:p>
          <w:p w:rsidR="009D124E" w:rsidRDefault="009D124E" w:rsidP="009D124E">
            <w:r>
              <w:t xml:space="preserve"> </w:t>
            </w:r>
            <w:r>
              <w:tab/>
              <w:t>print(Product)</w:t>
            </w:r>
          </w:p>
          <w:p w:rsidR="009D124E" w:rsidRDefault="009D124E" w:rsidP="009D124E">
            <w:r>
              <w:t xml:space="preserve">  P1= subset(rawdata_factors, UPC== Product)  </w:t>
            </w:r>
          </w:p>
          <w:p w:rsidR="009D124E" w:rsidRDefault="009D124E" w:rsidP="009D124E">
            <w:r>
              <w:t xml:space="preserve">  P1$FEATURE=as.numeric(P1$FEATURE)</w:t>
            </w:r>
          </w:p>
          <w:p w:rsidR="009D124E" w:rsidRDefault="009D124E" w:rsidP="009D124E">
            <w:r>
              <w:t xml:space="preserve">  P1$DISPLAY=as.numeric(P1$DISPLAY)</w:t>
            </w:r>
          </w:p>
          <w:p w:rsidR="009D124E" w:rsidRDefault="009D124E" w:rsidP="009D124E">
            <w:r>
              <w:t xml:space="preserve">  P1$TPR_ONLY=as.numeric(P1$TPR_ONLY)</w:t>
            </w:r>
          </w:p>
          <w:p w:rsidR="009D124E" w:rsidRDefault="009D124E" w:rsidP="009D124E">
            <w:r>
              <w:t xml:space="preserve">  P1_data = P1 %&gt;%</w:t>
            </w:r>
          </w:p>
          <w:p w:rsidR="009D124E" w:rsidRDefault="009D124E" w:rsidP="009D124E">
            <w:r>
              <w:t xml:space="preserve">    dplyr::select(WEEK_END_DATE,SPEND,FEATURE,DISPLAY,TPR_ONLY,</w:t>
            </w:r>
          </w:p>
          <w:p w:rsidR="009D124E" w:rsidRDefault="009D124E" w:rsidP="009D124E">
            <w:r>
              <w:t xml:space="preserve">                  BASE_PRICE,PRICE) %&gt;%</w:t>
            </w:r>
          </w:p>
          <w:p w:rsidR="009D124E" w:rsidRDefault="009D124E" w:rsidP="009D124E">
            <w:r>
              <w:t xml:space="preserve">    group_by(WEEK_END_DATE) %&gt;%</w:t>
            </w:r>
          </w:p>
          <w:p w:rsidR="009D124E" w:rsidRDefault="009D124E" w:rsidP="009D124E">
            <w:r>
              <w:t xml:space="preserve">    mutate(W_TOTAL_SPEND = sum(SPEND),</w:t>
            </w:r>
          </w:p>
          <w:p w:rsidR="009D124E" w:rsidRDefault="009D124E" w:rsidP="009D124E">
            <w:r>
              <w:t xml:space="preserve">           W_FEATURE = ifelse(sum(FEATURE)==0,0,1),</w:t>
            </w:r>
          </w:p>
          <w:p w:rsidR="009D124E" w:rsidRDefault="009D124E" w:rsidP="009D124E">
            <w:r>
              <w:t xml:space="preserve">           W_DISPLAY = ifelse(sum(DISPLAY)==0,0,1),</w:t>
            </w:r>
          </w:p>
          <w:p w:rsidR="009D124E" w:rsidRDefault="009D124E" w:rsidP="009D124E">
            <w:r>
              <w:t xml:space="preserve">           W_TPR_ONLY = ifelse(sum(FEATURE)==0,0,1),</w:t>
            </w:r>
          </w:p>
          <w:p w:rsidR="009D124E" w:rsidRDefault="009D124E" w:rsidP="009D124E">
            <w:r>
              <w:t xml:space="preserve">           W_BASE_PRICE = mean(BASE_PRICE),</w:t>
            </w:r>
          </w:p>
          <w:p w:rsidR="009D124E" w:rsidRDefault="009D124E" w:rsidP="009D124E">
            <w:r>
              <w:t xml:space="preserve">           W_PRICE = mean(PRICE)) %&gt;%</w:t>
            </w:r>
          </w:p>
          <w:p w:rsidR="009D124E" w:rsidRDefault="009D124E" w:rsidP="009D124E">
            <w:r>
              <w:t xml:space="preserve">    dplyr::select(WEEK_END_DATE,W_TOTAL_SPEND,W_FEATURE,</w:t>
            </w:r>
          </w:p>
          <w:p w:rsidR="009D124E" w:rsidRDefault="009D124E" w:rsidP="009D124E">
            <w:r>
              <w:t xml:space="preserve">                  W_DISPLAY,W_TPR_ONLY,W_BASE_PRICE,W_PRICE) %&gt;%</w:t>
            </w:r>
          </w:p>
          <w:p w:rsidR="009D124E" w:rsidRDefault="009D124E" w:rsidP="009D124E">
            <w:r>
              <w:t xml:space="preserve">    unique()%&gt;%</w:t>
            </w:r>
          </w:p>
          <w:p w:rsidR="009D124E" w:rsidRDefault="009D124E" w:rsidP="009D124E">
            <w:r>
              <w:t xml:space="preserve">    mutate(W_PROMO = ifelse(W_FEATURE+W_DISPLAY+W_TPR_ONLY == 0,0,1),</w:t>
            </w:r>
          </w:p>
          <w:p w:rsidR="009D124E" w:rsidRDefault="009D124E" w:rsidP="009D124E">
            <w:r>
              <w:t xml:space="preserve">           W_DISCOUNT = W_BASE_PRICE-W_PRICE )%&gt;%</w:t>
            </w:r>
          </w:p>
          <w:p w:rsidR="009D124E" w:rsidRDefault="009D124E" w:rsidP="009D124E">
            <w:r>
              <w:t xml:space="preserve">    arrange(WEEK_END_DATE)</w:t>
            </w:r>
          </w:p>
          <w:p w:rsidR="009D124E" w:rsidRDefault="009D124E" w:rsidP="009D124E">
            <w:r>
              <w:t xml:space="preserve">  print(length(P1_data$W_TOTAL_SPEND))</w:t>
            </w:r>
          </w:p>
          <w:p w:rsidR="009D124E" w:rsidRDefault="009D124E" w:rsidP="009D124E">
            <w:r>
              <w:t xml:space="preserve">  TS_data = ts(P1_data$W_TOTAL_SPEND, start = c(2009,1), end = c(2011,52), frequency = 52)</w:t>
            </w:r>
          </w:p>
          <w:p w:rsidR="009D124E" w:rsidRDefault="009D124E" w:rsidP="009D124E">
            <w:r>
              <w:t xml:space="preserve">  TS_data_train = ts(P1_data$W_TOTAL_SPEND[1:117], start = c(2009,1), end = c(2011,17), frequency = 52)</w:t>
            </w:r>
          </w:p>
          <w:p w:rsidR="009D124E" w:rsidRDefault="009D124E" w:rsidP="009D124E">
            <w:r>
              <w:lastRenderedPageBreak/>
              <w:t xml:space="preserve">  TS_data_test = ts(P1_data$W_TOTAL_SPEND[118:156], start = c(2011,18), end = c(2011,52), frequency = 52)</w:t>
            </w:r>
          </w:p>
          <w:p w:rsidR="009D124E" w:rsidRDefault="009D124E" w:rsidP="009D124E"/>
          <w:p w:rsidR="009D124E" w:rsidRDefault="009D124E" w:rsidP="009D124E">
            <w:r>
              <w:t xml:space="preserve"> ARIMA_Train=auto.arima(TS_data_train)</w:t>
            </w:r>
          </w:p>
          <w:p w:rsidR="009D124E" w:rsidRDefault="009D124E" w:rsidP="009D124E">
            <w:r>
              <w:t xml:space="preserve"> Predicted_SPEND = forecast::forecast(ARIMA_Train, h=38)</w:t>
            </w:r>
          </w:p>
          <w:p w:rsidR="009D124E" w:rsidRDefault="009D124E" w:rsidP="009D124E">
            <w:r>
              <w:t xml:space="preserve"> Acc=accuracy(TS_data_test,Predicted_SPEND$mean)</w:t>
            </w:r>
          </w:p>
          <w:p w:rsidR="009D124E" w:rsidRDefault="009D124E" w:rsidP="009D124E">
            <w:r>
              <w:t xml:space="preserve"> Product_accr_AA = rbind(Acc,Product_accr_AA)</w:t>
            </w:r>
          </w:p>
          <w:p w:rsidR="009D124E" w:rsidRDefault="009D124E" w:rsidP="009D124E"/>
          <w:p w:rsidR="009D124E" w:rsidRDefault="009D124E" w:rsidP="009D124E">
            <w:pPr>
              <w:pStyle w:val="Heading3"/>
              <w:outlineLvl w:val="2"/>
            </w:pPr>
            <w:bookmarkStart w:id="57" w:name="_Toc498549669"/>
            <w:r>
              <w:t>#TbATS Model</w:t>
            </w:r>
            <w:bookmarkEnd w:id="57"/>
          </w:p>
          <w:p w:rsidR="009D124E" w:rsidRDefault="009D124E" w:rsidP="009D124E"/>
          <w:p w:rsidR="009D124E" w:rsidRDefault="009D124E" w:rsidP="009D124E">
            <w:r>
              <w:t>sales.tbats = tbats(TS_data_train)</w:t>
            </w:r>
          </w:p>
          <w:p w:rsidR="009D124E" w:rsidRDefault="009D124E" w:rsidP="009D124E">
            <w:r>
              <w:t>sales.fs.tbats = forecast(sales.tbats, h=38)</w:t>
            </w:r>
          </w:p>
          <w:p w:rsidR="009D124E" w:rsidRDefault="009D124E" w:rsidP="009D124E">
            <w:r>
              <w:t>acc.tb=accuracy(sales.fs.tbats,TS_data_test)</w:t>
            </w:r>
          </w:p>
          <w:p w:rsidR="009D124E" w:rsidRDefault="009D124E" w:rsidP="009D124E">
            <w:r>
              <w:t>Product_accr_TB = rbind(Product_accr_TB,acc.tb)</w:t>
            </w:r>
          </w:p>
          <w:p w:rsidR="009D124E" w:rsidRDefault="009D124E" w:rsidP="009D124E"/>
          <w:p w:rsidR="009D124E" w:rsidRDefault="009D124E" w:rsidP="009D124E">
            <w:pPr>
              <w:pStyle w:val="Heading3"/>
              <w:outlineLvl w:val="2"/>
            </w:pPr>
            <w:bookmarkStart w:id="58" w:name="_Toc498549670"/>
            <w:r>
              <w:t>#NNETS Model</w:t>
            </w:r>
            <w:bookmarkEnd w:id="58"/>
          </w:p>
          <w:p w:rsidR="009D124E" w:rsidRDefault="009D124E" w:rsidP="009D124E"/>
          <w:p w:rsidR="009D124E" w:rsidRDefault="009D124E" w:rsidP="009D124E">
            <w:r>
              <w:t>sales.nn = nnetar(TS_data_train)</w:t>
            </w:r>
          </w:p>
          <w:p w:rsidR="009D124E" w:rsidRDefault="009D124E" w:rsidP="009D124E">
            <w:r>
              <w:t>sales.fs.nn = forecast(sales.nn, h=38)</w:t>
            </w:r>
          </w:p>
          <w:p w:rsidR="009D124E" w:rsidRDefault="009D124E" w:rsidP="009D124E">
            <w:r>
              <w:t>acc.nn=accuracy(sales.fs.nn,TS_data_test)</w:t>
            </w:r>
          </w:p>
          <w:p w:rsidR="009D124E" w:rsidRDefault="009D124E" w:rsidP="009D124E">
            <w:r>
              <w:t>Product_accr_NN= rbind(Product_accr_NN,acc.nn)</w:t>
            </w:r>
          </w:p>
          <w:p w:rsidR="009D124E" w:rsidRDefault="009D124E" w:rsidP="009D124E"/>
          <w:p w:rsidR="009D124E" w:rsidRDefault="009D124E" w:rsidP="009D124E">
            <w:r>
              <w:t xml:space="preserve">  ARIMA_Full = auto.arima(TS_data)</w:t>
            </w:r>
          </w:p>
          <w:p w:rsidR="009D124E" w:rsidRDefault="009D124E" w:rsidP="009D124E">
            <w:r>
              <w:t xml:space="preserve">  Forecast_12W = forecast::forecast(ARIMA_Full, h=12 )</w:t>
            </w:r>
          </w:p>
          <w:p w:rsidR="009D124E" w:rsidRDefault="009D124E" w:rsidP="009D124E">
            <w:r>
              <w:t xml:space="preserve">  Forecast_12W$mean</w:t>
            </w:r>
          </w:p>
          <w:p w:rsidR="009D124E" w:rsidRDefault="009D124E" w:rsidP="009D124E">
            <w:r>
              <w:t xml:space="preserve">  #print(Forecast_12W$mean)</w:t>
            </w:r>
          </w:p>
          <w:p w:rsidR="009D124E" w:rsidRDefault="009D124E" w:rsidP="009D124E">
            <w:r>
              <w:t xml:space="preserve">  #Product_forecast_AA = Forecast_12W$mean</w:t>
            </w:r>
          </w:p>
          <w:p w:rsidR="009D124E" w:rsidRDefault="009D124E" w:rsidP="009D124E">
            <w:r>
              <w:t xml:space="preserve">  Product_forecast_AA = rbind(Product,Forecast_12W$mean,Product_forecast_AA)</w:t>
            </w:r>
          </w:p>
          <w:p w:rsidR="009D124E" w:rsidRDefault="009D124E" w:rsidP="009D124E">
            <w:r>
              <w:t xml:space="preserve">  name = paste('AA',Product,'_Forecast_SPEND_12W.png', sep = '')</w:t>
            </w:r>
          </w:p>
          <w:p w:rsidR="009D124E" w:rsidRDefault="009D124E" w:rsidP="009D124E">
            <w:r>
              <w:t xml:space="preserve">  png(filename =paste0('plots/',name), width = 800, height = 600, units = 'px')</w:t>
            </w:r>
          </w:p>
          <w:p w:rsidR="009D124E" w:rsidRDefault="009D124E" w:rsidP="009D124E">
            <w:r>
              <w:t xml:space="preserve">  plot(Forecast_12W$mean,type='b', xlab='TIME',ylab='SPEND',main= Product)</w:t>
            </w:r>
          </w:p>
          <w:p w:rsidR="009D124E" w:rsidRDefault="009D124E" w:rsidP="009D124E">
            <w:r>
              <w:t xml:space="preserve">  dev.off()</w:t>
            </w:r>
          </w:p>
          <w:p w:rsidR="009D124E" w:rsidRDefault="009D124E" w:rsidP="009D124E">
            <w:r>
              <w:t xml:space="preserve">  nn_Full = nnetar(TS_data)</w:t>
            </w:r>
          </w:p>
          <w:p w:rsidR="009D124E" w:rsidRDefault="009D124E" w:rsidP="009D124E">
            <w:r>
              <w:t xml:space="preserve">  Forecast_12W_nn = forecast::forecast(nn_Full, h=12 )</w:t>
            </w:r>
          </w:p>
          <w:p w:rsidR="009D124E" w:rsidRDefault="009D124E" w:rsidP="009D124E">
            <w:r>
              <w:t xml:space="preserve">  Forecast_12W_nn$mean</w:t>
            </w:r>
          </w:p>
          <w:p w:rsidR="009D124E" w:rsidRDefault="009D124E" w:rsidP="009D124E">
            <w:r>
              <w:t xml:space="preserve">  #print(Forecast_12W$mean)</w:t>
            </w:r>
          </w:p>
          <w:p w:rsidR="009D124E" w:rsidRDefault="009D124E" w:rsidP="009D124E">
            <w:r>
              <w:t xml:space="preserve">  #Product_forecast_NN = Forecast_12W_nn$mean</w:t>
            </w:r>
          </w:p>
          <w:p w:rsidR="009D124E" w:rsidRDefault="009D124E" w:rsidP="009D124E">
            <w:r>
              <w:t xml:space="preserve">  Product_forecast_NN= rbind(Product,Product_forecast_NN,Forecast_12W_nn$mean)</w:t>
            </w:r>
          </w:p>
          <w:p w:rsidR="009D124E" w:rsidRDefault="009D124E" w:rsidP="009D124E">
            <w:r>
              <w:t xml:space="preserve">  name = paste('NN',Product,'_Forecast_SPEND_12W.png', sep = '')</w:t>
            </w:r>
          </w:p>
          <w:p w:rsidR="009D124E" w:rsidRDefault="009D124E" w:rsidP="009D124E">
            <w:r>
              <w:t xml:space="preserve">  png(filename =paste0('plots/',name), width = 800, height = 600, units = 'px')</w:t>
            </w:r>
          </w:p>
          <w:p w:rsidR="009D124E" w:rsidRDefault="009D124E" w:rsidP="009D124E">
            <w:r>
              <w:t xml:space="preserve">  plot(Forecast_12W$mean,type='b', xlab='TIME',ylab='SPEND',main= Product)</w:t>
            </w:r>
          </w:p>
          <w:p w:rsidR="009D124E" w:rsidRDefault="009D124E" w:rsidP="009D124E">
            <w:r>
              <w:t xml:space="preserve">  dev.off()</w:t>
            </w:r>
          </w:p>
          <w:p w:rsidR="009D124E" w:rsidRDefault="009D124E" w:rsidP="009D124E">
            <w:r>
              <w:t>}</w:t>
            </w:r>
          </w:p>
          <w:p w:rsidR="009D124E" w:rsidRDefault="009D124E" w:rsidP="009D124E">
            <w:r>
              <w:t>#remove(Product_forecast_NN)</w:t>
            </w:r>
          </w:p>
          <w:p w:rsidR="009D124E" w:rsidRDefault="009D124E" w:rsidP="009D124E">
            <w:r>
              <w:t>#remove(Product_forecast_AA)</w:t>
            </w:r>
          </w:p>
          <w:p w:rsidR="009D124E" w:rsidRDefault="009D124E" w:rsidP="009D124E">
            <w:r>
              <w:lastRenderedPageBreak/>
              <w:t>#rownames(Product_forecast) = c('1600027527','3800031838','7192100339','1600027528','1600027564','3800031829','3800039118','7192100337','1111085350','88491201426','1111009477')</w:t>
            </w:r>
          </w:p>
          <w:p w:rsidR="009D124E" w:rsidRDefault="009D124E" w:rsidP="009D124E">
            <w:r>
              <w:t>#colnames(Product_forecast) = c('2012W2','2012W3','2012W4','2012W5','2012W6','2012W7','2012W8','2012W9','2012W10','2012W11','2012W12','2012W13')</w:t>
            </w:r>
          </w:p>
          <w:p w:rsidR="009D124E" w:rsidRDefault="009D124E" w:rsidP="009D124E"/>
          <w:p w:rsidR="009D124E" w:rsidRDefault="009D124E" w:rsidP="009D124E">
            <w:pPr>
              <w:pStyle w:val="Heading3"/>
              <w:outlineLvl w:val="2"/>
            </w:pPr>
            <w:bookmarkStart w:id="59" w:name="_Toc498549671"/>
            <w:r>
              <w:t># Top Products Promotion Effectiveness</w:t>
            </w:r>
            <w:bookmarkEnd w:id="59"/>
            <w:r>
              <w:t xml:space="preserve"> </w:t>
            </w:r>
          </w:p>
          <w:p w:rsidR="009D124E" w:rsidRDefault="009D124E" w:rsidP="009D124E">
            <w:r>
              <w:t xml:space="preserve">P_TOP_LIST = c('1600027527', </w:t>
            </w:r>
          </w:p>
          <w:p w:rsidR="009D124E" w:rsidRDefault="009D124E" w:rsidP="009D124E">
            <w:r>
              <w:t xml:space="preserve">               '3800031838', </w:t>
            </w:r>
          </w:p>
          <w:p w:rsidR="009D124E" w:rsidRDefault="009D124E" w:rsidP="009D124E">
            <w:r>
              <w:t xml:space="preserve">               '7192100339', </w:t>
            </w:r>
          </w:p>
          <w:p w:rsidR="009D124E" w:rsidRDefault="009D124E" w:rsidP="009D124E">
            <w:r>
              <w:t xml:space="preserve">               '1600027528', </w:t>
            </w:r>
          </w:p>
          <w:p w:rsidR="009D124E" w:rsidRDefault="009D124E" w:rsidP="009D124E">
            <w:r>
              <w:t xml:space="preserve">               '1600027564', </w:t>
            </w:r>
          </w:p>
          <w:p w:rsidR="009D124E" w:rsidRDefault="009D124E" w:rsidP="009D124E">
            <w:r>
              <w:t xml:space="preserve">               '3800031829', </w:t>
            </w:r>
          </w:p>
          <w:p w:rsidR="009D124E" w:rsidRDefault="009D124E" w:rsidP="009D124E">
            <w:r>
              <w:t xml:space="preserve">               '3800039118', </w:t>
            </w:r>
          </w:p>
          <w:p w:rsidR="009D124E" w:rsidRDefault="009D124E" w:rsidP="009D124E">
            <w:r>
              <w:t xml:space="preserve">               '7192100337', </w:t>
            </w:r>
          </w:p>
          <w:p w:rsidR="009D124E" w:rsidRDefault="009D124E" w:rsidP="009D124E">
            <w:r>
              <w:t xml:space="preserve">               '1111085350', </w:t>
            </w:r>
          </w:p>
          <w:p w:rsidR="009D124E" w:rsidRDefault="009D124E" w:rsidP="009D124E">
            <w:r>
              <w:t xml:space="preserve">               #'88491201426',</w:t>
            </w:r>
          </w:p>
          <w:p w:rsidR="009D124E" w:rsidRDefault="009D124E" w:rsidP="009D124E">
            <w:r>
              <w:t xml:space="preserve">               '1111009477' </w:t>
            </w:r>
          </w:p>
          <w:p w:rsidR="009D124E" w:rsidRDefault="009D124E" w:rsidP="009D124E">
            <w:r>
              <w:t xml:space="preserve">               )</w:t>
            </w:r>
          </w:p>
          <w:p w:rsidR="009D124E" w:rsidRDefault="009D124E" w:rsidP="009D124E">
            <w:r>
              <w:t>data = read.csv("work1.csv")</w:t>
            </w:r>
          </w:p>
          <w:p w:rsidR="009D124E" w:rsidRDefault="009D124E" w:rsidP="009D124E">
            <w:r>
              <w:t>data$WEEK_END_DATE=as.Date(data$WEEK_END_DATE,format="%d-%b-%y")</w:t>
            </w:r>
          </w:p>
          <w:p w:rsidR="009D124E" w:rsidRDefault="009D124E" w:rsidP="009D124E">
            <w:r>
              <w:t>for(i in P_TOP_LIST){</w:t>
            </w:r>
          </w:p>
          <w:p w:rsidR="009D124E" w:rsidRDefault="009D124E" w:rsidP="009D124E">
            <w:r>
              <w:t xml:space="preserve">  P1= subset(data, UPC== i)  </w:t>
            </w:r>
          </w:p>
          <w:p w:rsidR="009D124E" w:rsidRDefault="009D124E" w:rsidP="009D124E">
            <w:r>
              <w:t xml:space="preserve">  P1$FEATURE=as.numeric(P1$FEATURE)</w:t>
            </w:r>
          </w:p>
          <w:p w:rsidR="009D124E" w:rsidRDefault="009D124E" w:rsidP="009D124E">
            <w:r>
              <w:t xml:space="preserve">  P1$DISPLAY=as.numeric(P1$DISPLAY)</w:t>
            </w:r>
          </w:p>
          <w:p w:rsidR="009D124E" w:rsidRDefault="009D124E" w:rsidP="009D124E">
            <w:r>
              <w:t xml:space="preserve">  P1$TPR_ONLY=as.numeric(P1$TPR_ONLY)</w:t>
            </w:r>
          </w:p>
          <w:p w:rsidR="009D124E" w:rsidRDefault="009D124E" w:rsidP="009D124E">
            <w:r>
              <w:t xml:space="preserve">  P1_data = P1 %&gt;%</w:t>
            </w:r>
          </w:p>
          <w:p w:rsidR="009D124E" w:rsidRDefault="009D124E" w:rsidP="009D124E">
            <w:r>
              <w:t xml:space="preserve">    dplyr::select(WEEK_END_DATE,SPEND,FEATURE,DISPLAY,TPR_ONLY,</w:t>
            </w:r>
          </w:p>
          <w:p w:rsidR="009D124E" w:rsidRDefault="009D124E" w:rsidP="009D124E">
            <w:r>
              <w:t xml:space="preserve">                  BASE_PRICE,PRICE) %&gt;%</w:t>
            </w:r>
          </w:p>
          <w:p w:rsidR="009D124E" w:rsidRDefault="009D124E" w:rsidP="009D124E">
            <w:r>
              <w:t xml:space="preserve">    group_by(WEEK_END_DATE) %&gt;%</w:t>
            </w:r>
          </w:p>
          <w:p w:rsidR="009D124E" w:rsidRDefault="009D124E" w:rsidP="009D124E">
            <w:r>
              <w:t xml:space="preserve">    mutate(W_TOTAL_SPEND = sum(SPEND),</w:t>
            </w:r>
          </w:p>
          <w:p w:rsidR="009D124E" w:rsidRDefault="009D124E" w:rsidP="009D124E">
            <w:r>
              <w:t xml:space="preserve">           W_FEATURE = ifelse(sum(FEATURE)==0,0,1),</w:t>
            </w:r>
          </w:p>
          <w:p w:rsidR="009D124E" w:rsidRDefault="009D124E" w:rsidP="009D124E">
            <w:r>
              <w:t xml:space="preserve">           W_DISPLAY = ifelse(sum(DISPLAY)==0,0,1),</w:t>
            </w:r>
          </w:p>
          <w:p w:rsidR="009D124E" w:rsidRDefault="009D124E" w:rsidP="009D124E">
            <w:r>
              <w:t xml:space="preserve">           W_TPR_ONLY = ifelse(sum(FEATURE)==0,0,1),</w:t>
            </w:r>
          </w:p>
          <w:p w:rsidR="009D124E" w:rsidRDefault="009D124E" w:rsidP="009D124E">
            <w:r>
              <w:t xml:space="preserve">           W_BASE_PRICE = mean(BASE_PRICE),</w:t>
            </w:r>
          </w:p>
          <w:p w:rsidR="009D124E" w:rsidRDefault="009D124E" w:rsidP="009D124E">
            <w:r>
              <w:t xml:space="preserve">           W_PRICE = mean(PRICE)) %&gt;%</w:t>
            </w:r>
          </w:p>
          <w:p w:rsidR="009D124E" w:rsidRDefault="009D124E" w:rsidP="009D124E">
            <w:r>
              <w:t xml:space="preserve">    dplyr::select(WEEK_END_DATE,W_TOTAL_SPEND,W_FEATURE,</w:t>
            </w:r>
          </w:p>
          <w:p w:rsidR="009D124E" w:rsidRDefault="009D124E" w:rsidP="009D124E">
            <w:r>
              <w:t xml:space="preserve">                  W_DISPLAY,W_TPR_ONLY,W_BASE_PRICE,W_PRICE) %&gt;%</w:t>
            </w:r>
          </w:p>
          <w:p w:rsidR="009D124E" w:rsidRDefault="009D124E" w:rsidP="009D124E">
            <w:r>
              <w:t xml:space="preserve">    unique()%&gt;%</w:t>
            </w:r>
          </w:p>
          <w:p w:rsidR="009D124E" w:rsidRDefault="009D124E" w:rsidP="009D124E">
            <w:r>
              <w:t xml:space="preserve">    mutate(W_PROMO = ifelse(W_FEATURE+W_DISPLAY+W_TPR_ONLY == 0,0,1),</w:t>
            </w:r>
          </w:p>
          <w:p w:rsidR="009D124E" w:rsidRDefault="009D124E" w:rsidP="009D124E">
            <w:r>
              <w:t xml:space="preserve">           W_DISCOUNT = W_BASE_PRICE-W_PRICE )%&gt;%</w:t>
            </w:r>
          </w:p>
          <w:p w:rsidR="009D124E" w:rsidRDefault="009D124E" w:rsidP="009D124E">
            <w:r>
              <w:t xml:space="preserve">    arrange(WEEK_END_DATE)</w:t>
            </w:r>
          </w:p>
          <w:p w:rsidR="009D124E" w:rsidRDefault="009D124E" w:rsidP="009D124E">
            <w:r>
              <w:t xml:space="preserve">  </w:t>
            </w:r>
          </w:p>
          <w:p w:rsidR="009D124E" w:rsidRDefault="009D124E" w:rsidP="009D124E">
            <w:r>
              <w:t xml:space="preserve">  TS_data = ts(P1_data$W_TOTAL_SPEND, start = c(2009,1), end = c(2011,52), frequency = 52)</w:t>
            </w:r>
          </w:p>
          <w:p w:rsidR="009D124E" w:rsidRDefault="009D124E" w:rsidP="009D124E">
            <w:r>
              <w:t xml:space="preserve">  Decomposition = decompose(TS_data)</w:t>
            </w:r>
          </w:p>
          <w:p w:rsidR="009D124E" w:rsidRDefault="009D124E" w:rsidP="009D124E">
            <w:r>
              <w:t xml:space="preserve">  P1_data$W_Seasonal = Decomposition$seasonal</w:t>
            </w:r>
          </w:p>
          <w:p w:rsidR="009D124E" w:rsidRDefault="009D124E" w:rsidP="009D124E">
            <w:r>
              <w:lastRenderedPageBreak/>
              <w:t xml:space="preserve">  print(i)</w:t>
            </w:r>
          </w:p>
          <w:p w:rsidR="009D124E" w:rsidRDefault="009D124E" w:rsidP="009D124E">
            <w:r>
              <w:t xml:space="preserve">  #print(vif(data.frame(P1_data[,c(3,4,5,6,10)])))</w:t>
            </w:r>
          </w:p>
          <w:p w:rsidR="009D124E" w:rsidRDefault="009D124E" w:rsidP="009D124E">
            <w:r>
              <w:t xml:space="preserve">  #print(vif(data.frame(P1_data[,c(3,4,6,10)]))) # removing TPR_ONLY due to collinearity</w:t>
            </w:r>
          </w:p>
          <w:p w:rsidR="009D124E" w:rsidRDefault="009D124E" w:rsidP="009D124E">
            <w:r>
              <w:t xml:space="preserve">  LR_Model = lm(W_TOTAL_SPEND ~ W_BASE_PRICE+W_FEATURE+W_DISPLAY+W_TPR_ONLY+W_Seasonal,</w:t>
            </w:r>
          </w:p>
          <w:p w:rsidR="009D124E" w:rsidRDefault="009D124E" w:rsidP="009D124E">
            <w:r>
              <w:t xml:space="preserve">                data = P1_data)</w:t>
            </w:r>
          </w:p>
          <w:p w:rsidR="009D124E" w:rsidRDefault="009D124E" w:rsidP="009D124E">
            <w:r>
              <w:t xml:space="preserve">  summary(LR_Model)</w:t>
            </w:r>
          </w:p>
          <w:p w:rsidR="009D124E" w:rsidRDefault="009D124E" w:rsidP="009D124E">
            <w:r>
              <w:t xml:space="preserve">  Coef = LR_Model$coefficients</w:t>
            </w:r>
          </w:p>
          <w:p w:rsidR="009D124E" w:rsidRDefault="009D124E" w:rsidP="009D124E">
            <w:r>
              <w:t xml:space="preserve">  </w:t>
            </w:r>
          </w:p>
          <w:p w:rsidR="009D124E" w:rsidRDefault="009D124E" w:rsidP="009D124E">
            <w:r>
              <w:t xml:space="preserve">  Base_Line = Coef[1]+Coef[2]*(P1_data$W_BASE_PRICE)+(Coef[5]*P1_data$W_Seasonal)</w:t>
            </w:r>
          </w:p>
          <w:p w:rsidR="009D124E" w:rsidRDefault="009D124E" w:rsidP="009D124E">
            <w:r>
              <w:t xml:space="preserve">  INC = Coef[3]*(P1_data$W_FEATURE)+(Coef[4]*P1_data$W_DISPLAY)</w:t>
            </w:r>
          </w:p>
          <w:p w:rsidR="009D124E" w:rsidRDefault="009D124E" w:rsidP="009D124E">
            <w:r>
              <w:t xml:space="preserve">  </w:t>
            </w:r>
          </w:p>
          <w:p w:rsidR="009D124E" w:rsidRDefault="009D124E" w:rsidP="009D124E">
            <w:r>
              <w:t xml:space="preserve">  P1_data$BASE_LINE = Base_Line</w:t>
            </w:r>
          </w:p>
          <w:p w:rsidR="009D124E" w:rsidRDefault="009D124E" w:rsidP="009D124E">
            <w:r>
              <w:t xml:space="preserve">  P1_data$INCREMENTAL = INC</w:t>
            </w:r>
          </w:p>
          <w:p w:rsidR="009D124E" w:rsidRDefault="009D124E" w:rsidP="009D124E">
            <w:r>
              <w:t xml:space="preserve">  </w:t>
            </w:r>
          </w:p>
          <w:p w:rsidR="009D124E" w:rsidRDefault="009D124E" w:rsidP="009D124E">
            <w:r>
              <w:t xml:space="preserve">   name = paste(i,'_Promo_Incr_12W.png', sep = '')</w:t>
            </w:r>
          </w:p>
          <w:p w:rsidR="009D124E" w:rsidRDefault="009D124E" w:rsidP="009D124E">
            <w:r>
              <w:t xml:space="preserve">  png(filename =paste0('plots/',name), width = 800, height = 600, units = 'px')</w:t>
            </w:r>
          </w:p>
          <w:p w:rsidR="009D124E" w:rsidRDefault="009D124E" w:rsidP="009D124E">
            <w:r>
              <w:t xml:space="preserve">  print(ggplot(P1_data, aes(x=WEEK_END_DATE ))+</w:t>
            </w:r>
          </w:p>
          <w:p w:rsidR="009D124E" w:rsidRDefault="009D124E" w:rsidP="009D124E">
            <w:r>
              <w:t xml:space="preserve">    geom_line(aes(y=W_TOTAL_SPEND),color='black',show.legend = F)+</w:t>
            </w:r>
          </w:p>
          <w:p w:rsidR="009D124E" w:rsidRDefault="009D124E" w:rsidP="009D124E">
            <w:r>
              <w:t xml:space="preserve">    geom_line(aes(y=BASE_LINE),color='blue',show.legend = F)+</w:t>
            </w:r>
          </w:p>
          <w:p w:rsidR="009D124E" w:rsidRDefault="009D124E" w:rsidP="009D124E">
            <w:r>
              <w:t xml:space="preserve">    geom_line(aes(y=INCREMENTAL),color='red',show.legend = F)+</w:t>
            </w:r>
          </w:p>
          <w:p w:rsidR="009D124E" w:rsidRDefault="009D124E" w:rsidP="009D124E">
            <w:r>
              <w:t xml:space="preserve">    ylab('SALES')</w:t>
            </w:r>
          </w:p>
          <w:p w:rsidR="009D124E" w:rsidRDefault="009D124E" w:rsidP="009D124E">
            <w:r>
              <w:t xml:space="preserve">  )</w:t>
            </w:r>
          </w:p>
          <w:p w:rsidR="009D124E" w:rsidRDefault="009D124E" w:rsidP="009D124E">
            <w:r>
              <w:t xml:space="preserve">  dev.off()</w:t>
            </w:r>
          </w:p>
          <w:p w:rsidR="00B12901" w:rsidRDefault="009D124E" w:rsidP="009B1044">
            <w:r>
              <w:t>}</w:t>
            </w:r>
          </w:p>
          <w:p w:rsidR="00B12901" w:rsidRDefault="00B12901" w:rsidP="009D124E">
            <w:pPr>
              <w:pStyle w:val="Heading2"/>
              <w:outlineLvl w:val="1"/>
            </w:pPr>
            <w:bookmarkStart w:id="60" w:name="_Toc498549672"/>
            <w:r>
              <w:t># Top Products Sales Forecast</w:t>
            </w:r>
            <w:bookmarkEnd w:id="60"/>
            <w:r>
              <w:t xml:space="preserve"> </w:t>
            </w:r>
          </w:p>
          <w:p w:rsidR="00B12901" w:rsidRDefault="00B12901" w:rsidP="00B12901">
            <w:r>
              <w:t>P_TOP_LIST = c('1600027527','3800031838','3800039118')</w:t>
            </w:r>
          </w:p>
          <w:p w:rsidR="00B12901" w:rsidRDefault="00B12901" w:rsidP="00B12901">
            <w:r>
              <w:t>i= 1</w:t>
            </w:r>
          </w:p>
          <w:p w:rsidR="00B12901" w:rsidRDefault="00B12901" w:rsidP="00B12901">
            <w:r>
              <w:t>plot_list = list()</w:t>
            </w:r>
          </w:p>
          <w:p w:rsidR="00B12901" w:rsidRDefault="00B12901" w:rsidP="00B12901">
            <w:r>
              <w:t>for(Product in P_TOP_LIST){</w:t>
            </w:r>
          </w:p>
          <w:p w:rsidR="00B12901" w:rsidRDefault="00B12901" w:rsidP="00B12901">
            <w:r>
              <w:t xml:space="preserve">  print(Product)</w:t>
            </w:r>
          </w:p>
          <w:p w:rsidR="00B12901" w:rsidRDefault="00B12901" w:rsidP="00B12901">
            <w:r>
              <w:t xml:space="preserve">  P1= subset(rawdata_factors, UPC== Product )  </w:t>
            </w:r>
          </w:p>
          <w:p w:rsidR="00B12901" w:rsidRDefault="00B12901" w:rsidP="00B12901">
            <w:r>
              <w:t xml:space="preserve">  P1$FEATURE=as.numeric(P1$FEATURE)</w:t>
            </w:r>
          </w:p>
          <w:p w:rsidR="00B12901" w:rsidRDefault="00B12901" w:rsidP="00B12901">
            <w:r>
              <w:t xml:space="preserve">  P1$DISPLAY=as.numeric(P1$DISPLAY)</w:t>
            </w:r>
          </w:p>
          <w:p w:rsidR="00B12901" w:rsidRDefault="00B12901" w:rsidP="00B12901">
            <w:r>
              <w:t xml:space="preserve">  P1$TPR_ONLY=as.numeric(P1$TPR_ONLY)</w:t>
            </w:r>
          </w:p>
          <w:p w:rsidR="00B12901" w:rsidRDefault="00B12901" w:rsidP="00B12901">
            <w:r>
              <w:t xml:space="preserve">  P1_data = P1 %&gt;%</w:t>
            </w:r>
          </w:p>
          <w:p w:rsidR="00B12901" w:rsidRDefault="00B12901" w:rsidP="00B12901">
            <w:r>
              <w:t xml:space="preserve">    dplyr::select(WEEK_END_DATE,SPEND,FEATURE,DISPLAY,TPR_ONLY,</w:t>
            </w:r>
          </w:p>
          <w:p w:rsidR="00B12901" w:rsidRDefault="00B12901" w:rsidP="00B12901">
            <w:r>
              <w:t xml:space="preserve">                  BASE_PRICE,PRICE) %&gt;%</w:t>
            </w:r>
          </w:p>
          <w:p w:rsidR="00B12901" w:rsidRDefault="00B12901" w:rsidP="00B12901">
            <w:r>
              <w:t xml:space="preserve">    group_by(WEEK_END_DATE) %&gt;%</w:t>
            </w:r>
          </w:p>
          <w:p w:rsidR="00B12901" w:rsidRDefault="00B12901" w:rsidP="00B12901">
            <w:r>
              <w:t xml:space="preserve">    mutate(W_TOTAL_SPEND = sum(SPEND),</w:t>
            </w:r>
          </w:p>
          <w:p w:rsidR="00B12901" w:rsidRDefault="00B12901" w:rsidP="00B12901">
            <w:r>
              <w:t xml:space="preserve">           W_FEATURE = ifelse(sum(FEATURE)==0,0,1),</w:t>
            </w:r>
          </w:p>
          <w:p w:rsidR="00B12901" w:rsidRDefault="00B12901" w:rsidP="00B12901">
            <w:r>
              <w:t xml:space="preserve">           W_DISPLAY = ifelse(sum(DISPLAY)==0,0,1),</w:t>
            </w:r>
          </w:p>
          <w:p w:rsidR="00B12901" w:rsidRDefault="00B12901" w:rsidP="00B12901">
            <w:r>
              <w:t xml:space="preserve">           W_TPR_ONLY = ifelse(sum(FEATURE)==0,0,1),</w:t>
            </w:r>
          </w:p>
          <w:p w:rsidR="00B12901" w:rsidRDefault="00B12901" w:rsidP="00B12901">
            <w:r>
              <w:t xml:space="preserve">           W_BASE_PRICE = mean(BASE_PRICE),</w:t>
            </w:r>
          </w:p>
          <w:p w:rsidR="00B12901" w:rsidRDefault="00B12901" w:rsidP="00B12901">
            <w:r>
              <w:t xml:space="preserve">           W_PRICE = mean(PRICE)) %&gt;%</w:t>
            </w:r>
          </w:p>
          <w:p w:rsidR="00B12901" w:rsidRDefault="00B12901" w:rsidP="00B12901">
            <w:r>
              <w:t xml:space="preserve">    dplyr::select(WEEK_END_DATE,W_TOTAL_SPEND,W_FEATURE,</w:t>
            </w:r>
          </w:p>
          <w:p w:rsidR="00B12901" w:rsidRDefault="00B12901" w:rsidP="00B12901">
            <w:r>
              <w:lastRenderedPageBreak/>
              <w:t xml:space="preserve">                  W_DISPLAY,W_TPR_ONLY,W_BASE_PRICE,W_PRICE) %&gt;%</w:t>
            </w:r>
          </w:p>
          <w:p w:rsidR="00B12901" w:rsidRDefault="00B12901" w:rsidP="00B12901">
            <w:r>
              <w:t xml:space="preserve">    unique()%&gt;%</w:t>
            </w:r>
          </w:p>
          <w:p w:rsidR="00B12901" w:rsidRDefault="00B12901" w:rsidP="00B12901">
            <w:r>
              <w:t xml:space="preserve">    mutate(W_PROMO = ifelse(W_FEATURE+W_DISPLAY+W_TPR_ONLY == 0,0,1),</w:t>
            </w:r>
          </w:p>
          <w:p w:rsidR="00B12901" w:rsidRDefault="00B12901" w:rsidP="00B12901">
            <w:r>
              <w:t xml:space="preserve">           W_DISCOUNT = W_BASE_PRICE-W_PRICE )%&gt;%</w:t>
            </w:r>
          </w:p>
          <w:p w:rsidR="00B12901" w:rsidRDefault="00B12901" w:rsidP="00B12901">
            <w:r>
              <w:t xml:space="preserve">    arrange(WEEK_END_DATE)</w:t>
            </w:r>
          </w:p>
          <w:p w:rsidR="00B12901" w:rsidRDefault="00B12901" w:rsidP="00B12901">
            <w:r>
              <w:t xml:space="preserve">  #print(length(P1_data$W_TOTAL_SPEND))</w:t>
            </w:r>
          </w:p>
          <w:p w:rsidR="00B12901" w:rsidRDefault="00B12901" w:rsidP="00B12901">
            <w:r>
              <w:t xml:space="preserve">  TS_data = ts(P1_data$W_TOTAL_SPEND, start = c(2009,1), end = c(2011,52), frequency = 52)</w:t>
            </w:r>
          </w:p>
          <w:p w:rsidR="00B12901" w:rsidRDefault="00B12901" w:rsidP="00B12901">
            <w:r>
              <w:t xml:space="preserve">  TS_data_train = ts(P1_data$W_TOTAL_SPEND[1:117], start = c(2009,1), end = c(2011,17), frequency = 52)</w:t>
            </w:r>
          </w:p>
          <w:p w:rsidR="00B12901" w:rsidRDefault="00B12901" w:rsidP="00B12901">
            <w:r>
              <w:t xml:space="preserve">  TS_data_test = ts(P1_data$W_TOTAL_SPEND[118:156], start = c(2011,18), end = c(2011,52), frequency = 52)</w:t>
            </w:r>
          </w:p>
          <w:p w:rsidR="00B12901" w:rsidRDefault="00B12901" w:rsidP="00B12901">
            <w:r>
              <w:t xml:space="preserve">  #NNETS Model </w:t>
            </w:r>
          </w:p>
          <w:p w:rsidR="00B12901" w:rsidRDefault="00B12901" w:rsidP="00B12901">
            <w:r>
              <w:t xml:space="preserve">  NN_model = nnetar(TS_data)</w:t>
            </w:r>
          </w:p>
          <w:p w:rsidR="00B12901" w:rsidRDefault="00B12901" w:rsidP="00B12901">
            <w:r>
              <w:t xml:space="preserve">  forecast_12w = forecast(NN_model, h=12)</w:t>
            </w:r>
          </w:p>
          <w:p w:rsidR="00B12901" w:rsidRDefault="00B12901" w:rsidP="00B12901">
            <w:r>
              <w:t xml:space="preserve">  print(forecast_12w$mean)</w:t>
            </w:r>
          </w:p>
          <w:p w:rsidR="00B12901" w:rsidRDefault="00B12901" w:rsidP="00B12901">
            <w:r>
              <w:t xml:space="preserve">  y = c(2,3,4,5,6,7,8,9,10,11,12,13)</w:t>
            </w:r>
          </w:p>
          <w:p w:rsidR="00B12901" w:rsidRDefault="00B12901" w:rsidP="00B12901">
            <w:r>
              <w:t xml:space="preserve">  temp = data.frame(Spend = as.numeric(forecast_12w$mean), Week_No= y )</w:t>
            </w:r>
          </w:p>
          <w:p w:rsidR="00B12901" w:rsidRDefault="00B12901" w:rsidP="00B12901">
            <w:r>
              <w:t xml:space="preserve">  p=ggplot(temp,aes(Week_No,Spend))+</w:t>
            </w:r>
          </w:p>
          <w:p w:rsidR="00B12901" w:rsidRDefault="00B12901" w:rsidP="00B12901">
            <w:r>
              <w:t xml:space="preserve">    geom_line()+</w:t>
            </w:r>
          </w:p>
          <w:p w:rsidR="00B12901" w:rsidRDefault="00B12901" w:rsidP="00B12901">
            <w:r>
              <w:t xml:space="preserve">    geom_point()+</w:t>
            </w:r>
          </w:p>
          <w:p w:rsidR="00B12901" w:rsidRDefault="00B12901" w:rsidP="00B12901">
            <w:r>
              <w:t xml:space="preserve">    ggtitle(Product)</w:t>
            </w:r>
          </w:p>
          <w:p w:rsidR="00B12901" w:rsidRDefault="00B12901" w:rsidP="00B12901">
            <w:r>
              <w:t xml:space="preserve">  plot_list[[i]] = p</w:t>
            </w:r>
          </w:p>
          <w:p w:rsidR="00B12901" w:rsidRDefault="00B12901" w:rsidP="00B12901">
            <w:r>
              <w:t xml:space="preserve">  i= i+1 </w:t>
            </w:r>
          </w:p>
          <w:p w:rsidR="00B12901" w:rsidRDefault="00B12901" w:rsidP="00B12901">
            <w:r>
              <w:t>}</w:t>
            </w:r>
          </w:p>
          <w:p w:rsidR="00B12901" w:rsidRDefault="00B12901" w:rsidP="00B12901"/>
          <w:p w:rsidR="00B12901" w:rsidRDefault="00B12901" w:rsidP="00B12901">
            <w:r>
              <w:t>P_TOP_LIST = c(</w:t>
            </w:r>
          </w:p>
          <w:p w:rsidR="00B12901" w:rsidRDefault="00B12901" w:rsidP="00B12901">
            <w:r>
              <w:t xml:space="preserve">  '7192100339',</w:t>
            </w:r>
          </w:p>
          <w:p w:rsidR="00B12901" w:rsidRDefault="00B12901" w:rsidP="00B12901">
            <w:r>
              <w:t xml:space="preserve">  '1600027528','1600027564','3800031829',</w:t>
            </w:r>
          </w:p>
          <w:p w:rsidR="00B12901" w:rsidRDefault="00B12901" w:rsidP="00B12901">
            <w:r>
              <w:t xml:space="preserve">  '7192100337','1111085350',</w:t>
            </w:r>
          </w:p>
          <w:p w:rsidR="00B12901" w:rsidRDefault="00B12901" w:rsidP="00B12901">
            <w:r>
              <w:t xml:space="preserve">  '88491201426','1111009477')</w:t>
            </w:r>
          </w:p>
          <w:p w:rsidR="00B12901" w:rsidRDefault="00B12901" w:rsidP="00B12901">
            <w:r>
              <w:t>i= 4</w:t>
            </w:r>
          </w:p>
          <w:p w:rsidR="00B12901" w:rsidRDefault="00B12901" w:rsidP="00B12901">
            <w:r>
              <w:t>for(Product in P_TOP_LIST){</w:t>
            </w:r>
          </w:p>
          <w:p w:rsidR="00B12901" w:rsidRDefault="00B12901" w:rsidP="00B12901">
            <w:r>
              <w:t xml:space="preserve">  print(Product)</w:t>
            </w:r>
          </w:p>
          <w:p w:rsidR="00B12901" w:rsidRDefault="00B12901" w:rsidP="00B12901">
            <w:r>
              <w:t xml:space="preserve">  P1= subset(rawdata_factors, UPC== Product )  </w:t>
            </w:r>
          </w:p>
          <w:p w:rsidR="00B12901" w:rsidRDefault="00B12901" w:rsidP="00B12901">
            <w:r>
              <w:t xml:space="preserve">  P1$FEATURE=as.numeric(P1$FEATURE)</w:t>
            </w:r>
          </w:p>
          <w:p w:rsidR="00B12901" w:rsidRDefault="00B12901" w:rsidP="00B12901">
            <w:r>
              <w:t xml:space="preserve">  P1$DISPLAY=as.numeric(P1$DISPLAY)</w:t>
            </w:r>
          </w:p>
          <w:p w:rsidR="00B12901" w:rsidRDefault="00B12901" w:rsidP="00B12901">
            <w:r>
              <w:t xml:space="preserve">  P1$TPR_ONLY=as.numeric(P1$TPR_ONLY)</w:t>
            </w:r>
          </w:p>
          <w:p w:rsidR="00B12901" w:rsidRDefault="00B12901" w:rsidP="00B12901">
            <w:r>
              <w:t xml:space="preserve">  P1_data = P1 %&gt;%</w:t>
            </w:r>
          </w:p>
          <w:p w:rsidR="00B12901" w:rsidRDefault="00B12901" w:rsidP="00B12901">
            <w:r>
              <w:t xml:space="preserve">    dplyr::select(WEEK_END_DATE,SPEND,FEATURE,DISPLAY,TPR_ONLY,</w:t>
            </w:r>
          </w:p>
          <w:p w:rsidR="00B12901" w:rsidRDefault="00B12901" w:rsidP="00B12901">
            <w:r>
              <w:t xml:space="preserve">                  BASE_PRICE,PRICE) %&gt;%</w:t>
            </w:r>
          </w:p>
          <w:p w:rsidR="00B12901" w:rsidRDefault="00B12901" w:rsidP="00B12901">
            <w:r>
              <w:t xml:space="preserve">    group_by(WEEK_END_DATE) %&gt;%</w:t>
            </w:r>
          </w:p>
          <w:p w:rsidR="00B12901" w:rsidRDefault="00B12901" w:rsidP="00B12901">
            <w:r>
              <w:t xml:space="preserve">    mutate(W_TOTAL_SPEND = sum(SPEND),</w:t>
            </w:r>
          </w:p>
          <w:p w:rsidR="00B12901" w:rsidRDefault="00B12901" w:rsidP="00B12901">
            <w:r>
              <w:t xml:space="preserve">           W_FEATURE = ifelse(sum(FEATURE)==0,0,1),</w:t>
            </w:r>
          </w:p>
          <w:p w:rsidR="00B12901" w:rsidRDefault="00B12901" w:rsidP="00B12901">
            <w:r>
              <w:t xml:space="preserve">           W_DISPLAY = ifelse(sum(DISPLAY)==0,0,1),</w:t>
            </w:r>
          </w:p>
          <w:p w:rsidR="00B12901" w:rsidRDefault="00B12901" w:rsidP="00B12901">
            <w:r>
              <w:t xml:space="preserve">           W_TPR_ONLY = ifelse(sum(FEATURE)==0,0,1),</w:t>
            </w:r>
          </w:p>
          <w:p w:rsidR="00B12901" w:rsidRDefault="00B12901" w:rsidP="00B12901">
            <w:r>
              <w:t xml:space="preserve">           W_BASE_PRICE = mean(BASE_PRICE),</w:t>
            </w:r>
          </w:p>
          <w:p w:rsidR="00B12901" w:rsidRDefault="00B12901" w:rsidP="00B12901">
            <w:r>
              <w:t xml:space="preserve">           W_PRICE = mean(PRICE)) %&gt;%</w:t>
            </w:r>
          </w:p>
          <w:p w:rsidR="00B12901" w:rsidRDefault="00B12901" w:rsidP="00B12901">
            <w:r>
              <w:t xml:space="preserve">    dplyr::select(WEEK_END_DATE,W_TOTAL_SPEND,W_FEATURE,</w:t>
            </w:r>
          </w:p>
          <w:p w:rsidR="00B12901" w:rsidRDefault="00B12901" w:rsidP="00B12901">
            <w:r>
              <w:lastRenderedPageBreak/>
              <w:t xml:space="preserve">                  W_DISPLAY,W_TPR_ONLY,W_BASE_PRICE,W_PRICE) %&gt;%</w:t>
            </w:r>
          </w:p>
          <w:p w:rsidR="00B12901" w:rsidRDefault="00B12901" w:rsidP="00B12901">
            <w:r>
              <w:t xml:space="preserve">    unique()%&gt;%</w:t>
            </w:r>
          </w:p>
          <w:p w:rsidR="00B12901" w:rsidRDefault="00B12901" w:rsidP="00B12901">
            <w:r>
              <w:t xml:space="preserve">    mutate(W_PROMO = ifelse(W_FEATURE+W_DISPLAY+W_TPR_ONLY == 0,0,1),</w:t>
            </w:r>
          </w:p>
          <w:p w:rsidR="00B12901" w:rsidRDefault="00B12901" w:rsidP="00B12901">
            <w:r>
              <w:t xml:space="preserve">           W_DISCOUNT = W_BASE_PRICE-W_PRICE )%&gt;%</w:t>
            </w:r>
          </w:p>
          <w:p w:rsidR="00B12901" w:rsidRDefault="00B12901" w:rsidP="00B12901">
            <w:r>
              <w:t xml:space="preserve">    arrange(WEEK_END_DATE)</w:t>
            </w:r>
          </w:p>
          <w:p w:rsidR="00B12901" w:rsidRDefault="00B12901" w:rsidP="00B12901">
            <w:r>
              <w:t xml:space="preserve">  #print(length(P1_data$W_TOTAL_SPEND))</w:t>
            </w:r>
          </w:p>
          <w:p w:rsidR="00B12901" w:rsidRDefault="00B12901" w:rsidP="00B12901">
            <w:r>
              <w:t xml:space="preserve">  TS_data = ts(P1_data$W_TOTAL_SPEND, start = c(2009,1), end = c(2011,52), frequency = 52)</w:t>
            </w:r>
          </w:p>
          <w:p w:rsidR="00B12901" w:rsidRDefault="00B12901" w:rsidP="00B12901">
            <w:r>
              <w:t xml:space="preserve">  TS_data_train = ts(P1_data$W_TOTAL_SPEND[1:117], start = c(2009,1), end = c(2011,17), frequency = 52)</w:t>
            </w:r>
          </w:p>
          <w:p w:rsidR="00B12901" w:rsidRDefault="00B12901" w:rsidP="00B12901">
            <w:r>
              <w:t xml:space="preserve">  TS_data_test = ts(P1_data$W_TOTAL_SPEND[118:156], start = c(2011,18), end = c(2011,52), frequency = 52)</w:t>
            </w:r>
          </w:p>
          <w:p w:rsidR="00B12901" w:rsidRDefault="00B12901" w:rsidP="00B12901">
            <w:r>
              <w:t xml:space="preserve">  ARIMA_Full = auto.arima(TS_data)</w:t>
            </w:r>
          </w:p>
          <w:p w:rsidR="00B12901" w:rsidRDefault="00B12901" w:rsidP="00B12901">
            <w:r>
              <w:t xml:space="preserve">  Forecast_12W = forecast::forecast(ARIMA_Full, h=12 )</w:t>
            </w:r>
          </w:p>
          <w:p w:rsidR="00B12901" w:rsidRDefault="00B12901" w:rsidP="00B12901">
            <w:r>
              <w:t xml:space="preserve">  print(Forecast_12W$mean)</w:t>
            </w:r>
          </w:p>
          <w:p w:rsidR="00B12901" w:rsidRDefault="00B12901" w:rsidP="00B12901">
            <w:r>
              <w:t xml:space="preserve">  y = c(2,3,4,5,6,7,8,9,10,11,12,13)</w:t>
            </w:r>
          </w:p>
          <w:p w:rsidR="00B12901" w:rsidRDefault="00B12901" w:rsidP="00B12901">
            <w:r>
              <w:t xml:space="preserve">  temp = data.frame(Spend = as.numeric(forecast_12w$mean),Week_No = y )</w:t>
            </w:r>
          </w:p>
          <w:p w:rsidR="00B12901" w:rsidRDefault="00B12901" w:rsidP="00B12901">
            <w:r>
              <w:t xml:space="preserve">  p=ggplot(temp,aes(Week_No,Spend))+</w:t>
            </w:r>
          </w:p>
          <w:p w:rsidR="00B12901" w:rsidRDefault="00B12901" w:rsidP="00B12901">
            <w:r>
              <w:t xml:space="preserve">    geom_line()+</w:t>
            </w:r>
          </w:p>
          <w:p w:rsidR="00B12901" w:rsidRDefault="00B12901" w:rsidP="00B12901">
            <w:r>
              <w:t xml:space="preserve">    geom_point()+</w:t>
            </w:r>
          </w:p>
          <w:p w:rsidR="00B12901" w:rsidRDefault="00B12901" w:rsidP="00B12901">
            <w:r>
              <w:t xml:space="preserve">    ggtitle(Product)</w:t>
            </w:r>
          </w:p>
          <w:p w:rsidR="00B12901" w:rsidRDefault="00B12901" w:rsidP="00B12901">
            <w:r>
              <w:t xml:space="preserve">  plot_list[[i]] = p</w:t>
            </w:r>
          </w:p>
          <w:p w:rsidR="00B12901" w:rsidRDefault="00B12901" w:rsidP="00B12901">
            <w:r>
              <w:t xml:space="preserve">  i= i+1</w:t>
            </w:r>
          </w:p>
          <w:p w:rsidR="00B12901" w:rsidRDefault="00B12901" w:rsidP="00B12901">
            <w:r>
              <w:t xml:space="preserve">  </w:t>
            </w:r>
          </w:p>
          <w:p w:rsidR="00B12901" w:rsidRDefault="00B12901" w:rsidP="00B12901">
            <w:r>
              <w:t>}</w:t>
            </w:r>
          </w:p>
          <w:p w:rsidR="00B12901" w:rsidRDefault="00B12901" w:rsidP="00B12901">
            <w:r>
              <w:t>grid.arrange(plot_list[[1]], plot_list[[2]],plot_list[[4]],plot_list[[5]],</w:t>
            </w:r>
          </w:p>
          <w:p w:rsidR="00B12901" w:rsidRDefault="00B12901" w:rsidP="00B12901">
            <w:r>
              <w:t xml:space="preserve">              ncol = 2, nrow = 2)</w:t>
            </w:r>
          </w:p>
          <w:p w:rsidR="00B12901" w:rsidRDefault="00B12901" w:rsidP="00B12901">
            <w:r>
              <w:t>grid.arrange( plot_list[[6]], plot_list[[7]], plot_list[[3]],plot_list[[8]],</w:t>
            </w:r>
          </w:p>
          <w:p w:rsidR="00B12901" w:rsidRDefault="00B12901" w:rsidP="00B12901">
            <w:r>
              <w:t xml:space="preserve">             ncol = 2, nrow = 2)</w:t>
            </w:r>
          </w:p>
          <w:p w:rsidR="00B12901" w:rsidRDefault="00B12901" w:rsidP="00B12901">
            <w:r>
              <w:t>grid.arrange(plot_list[[9]], plot_list[[10]], plot_list[[11]],</w:t>
            </w:r>
          </w:p>
          <w:p w:rsidR="00B12901" w:rsidRDefault="00B12901" w:rsidP="00B12901">
            <w:r>
              <w:t xml:space="preserve">             ncol = 1, nrow = 3)</w:t>
            </w:r>
          </w:p>
          <w:p w:rsidR="009D124E" w:rsidRDefault="009D124E" w:rsidP="009D124E">
            <w:pPr>
              <w:pStyle w:val="Heading2"/>
              <w:outlineLvl w:val="1"/>
            </w:pPr>
            <w:r>
              <w:br w:type="page"/>
            </w:r>
          </w:p>
        </w:tc>
      </w:tr>
    </w:tbl>
    <w:p w:rsidR="002249C0" w:rsidRDefault="002249C0" w:rsidP="00CF5E1D">
      <w:pPr>
        <w:rPr>
          <w:rFonts w:asciiTheme="majorHAnsi" w:eastAsiaTheme="majorEastAsia" w:hAnsiTheme="majorHAnsi" w:cstheme="majorBidi"/>
          <w:b/>
          <w:bCs/>
          <w:smallCaps/>
          <w:sz w:val="36"/>
          <w:szCs w:val="36"/>
        </w:rPr>
      </w:pPr>
    </w:p>
    <w:p w:rsidR="002249C0" w:rsidRDefault="002249C0" w:rsidP="00D46301">
      <w:pPr>
        <w:pStyle w:val="Heading1"/>
      </w:pPr>
      <w:bookmarkStart w:id="61" w:name="_Toc498549673"/>
      <w:r>
        <w:t>References</w:t>
      </w:r>
      <w:bookmarkEnd w:id="61"/>
    </w:p>
    <w:p w:rsidR="00C41199" w:rsidRDefault="007E3505" w:rsidP="007E3505">
      <w:pPr>
        <w:pStyle w:val="ListParagraph"/>
        <w:numPr>
          <w:ilvl w:val="0"/>
          <w:numId w:val="44"/>
        </w:numPr>
      </w:pPr>
      <w:r>
        <w:t>Time Series and its applications by Robert Shumway</w:t>
      </w:r>
    </w:p>
    <w:p w:rsidR="007E3505" w:rsidRDefault="00D46301" w:rsidP="007E3505">
      <w:pPr>
        <w:pStyle w:val="ListParagraph"/>
        <w:numPr>
          <w:ilvl w:val="0"/>
          <w:numId w:val="44"/>
        </w:numPr>
      </w:pPr>
      <w:hyperlink r:id="rId48" w:history="1">
        <w:r w:rsidR="007E3505" w:rsidRPr="00811BF7">
          <w:rPr>
            <w:rStyle w:val="Hyperlink"/>
          </w:rPr>
          <w:t>http://www.cpgdatainsights.com/pricing-and-promotion/bww-part-1/</w:t>
        </w:r>
      </w:hyperlink>
    </w:p>
    <w:p w:rsidR="007E3505" w:rsidRDefault="00D46301" w:rsidP="007E3505">
      <w:pPr>
        <w:pStyle w:val="ListParagraph"/>
        <w:numPr>
          <w:ilvl w:val="0"/>
          <w:numId w:val="44"/>
        </w:numPr>
      </w:pPr>
      <w:hyperlink r:id="rId49" w:history="1">
        <w:r w:rsidR="007E3505" w:rsidRPr="00811BF7">
          <w:rPr>
            <w:rStyle w:val="Hyperlink"/>
          </w:rPr>
          <w:t>http://a-little-book-of-r-for-time-series.readthedocs.io/en/latest/src/timeseries.html</w:t>
        </w:r>
      </w:hyperlink>
    </w:p>
    <w:p w:rsidR="007E3505" w:rsidRDefault="007E3505" w:rsidP="00371FCD">
      <w:pPr>
        <w:pStyle w:val="ListParagraph"/>
      </w:pPr>
    </w:p>
    <w:sectPr w:rsidR="007E3505" w:rsidSect="00B67893">
      <w:footerReference w:type="default" r:id="rId5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183" w:rsidRDefault="00FF2183" w:rsidP="00855982">
      <w:pPr>
        <w:spacing w:after="0" w:line="240" w:lineRule="auto"/>
      </w:pPr>
      <w:r>
        <w:separator/>
      </w:r>
    </w:p>
  </w:endnote>
  <w:endnote w:type="continuationSeparator" w:id="0">
    <w:p w:rsidR="00FF2183" w:rsidRDefault="00FF2183"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224395"/>
      <w:docPartObj>
        <w:docPartGallery w:val="Page Numbers (Bottom of Page)"/>
        <w:docPartUnique/>
      </w:docPartObj>
    </w:sdtPr>
    <w:sdtEndPr>
      <w:rPr>
        <w:noProof/>
      </w:rPr>
    </w:sdtEndPr>
    <w:sdtContent>
      <w:p w:rsidR="00D46301" w:rsidRDefault="00D46301">
        <w:pPr>
          <w:pStyle w:val="Footer"/>
          <w:jc w:val="right"/>
        </w:pPr>
        <w:r>
          <w:fldChar w:fldCharType="begin"/>
        </w:r>
        <w:r>
          <w:instrText xml:space="preserve"> PAGE   \* MERGEFORMAT </w:instrText>
        </w:r>
        <w:r>
          <w:fldChar w:fldCharType="separate"/>
        </w:r>
        <w:r w:rsidR="0051588A">
          <w:rPr>
            <w:noProof/>
          </w:rPr>
          <w:t>20</w:t>
        </w:r>
        <w:r>
          <w:rPr>
            <w:noProof/>
          </w:rPr>
          <w:fldChar w:fldCharType="end"/>
        </w:r>
      </w:p>
    </w:sdtContent>
  </w:sdt>
  <w:p w:rsidR="00D46301" w:rsidRDefault="00D463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183" w:rsidRDefault="00FF2183" w:rsidP="00855982">
      <w:pPr>
        <w:spacing w:after="0" w:line="240" w:lineRule="auto"/>
      </w:pPr>
      <w:r>
        <w:separator/>
      </w:r>
    </w:p>
  </w:footnote>
  <w:footnote w:type="continuationSeparator" w:id="0">
    <w:p w:rsidR="00FF2183" w:rsidRDefault="00FF2183" w:rsidP="00855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8143F"/>
    <w:multiLevelType w:val="hybridMultilevel"/>
    <w:tmpl w:val="EE2CB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C804656"/>
    <w:multiLevelType w:val="hybridMultilevel"/>
    <w:tmpl w:val="0322B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65108D"/>
    <w:multiLevelType w:val="hybridMultilevel"/>
    <w:tmpl w:val="46DA8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56169B1"/>
    <w:multiLevelType w:val="hybridMultilevel"/>
    <w:tmpl w:val="DC76324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053CBF"/>
    <w:multiLevelType w:val="hybridMultilevel"/>
    <w:tmpl w:val="7AFCA66C"/>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21" w15:restartNumberingAfterBreak="0">
    <w:nsid w:val="379F17B4"/>
    <w:multiLevelType w:val="hybridMultilevel"/>
    <w:tmpl w:val="2000F5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C37CC0"/>
    <w:multiLevelType w:val="hybridMultilevel"/>
    <w:tmpl w:val="2D601B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14107B"/>
    <w:multiLevelType w:val="hybridMultilevel"/>
    <w:tmpl w:val="ECCCFE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1358EB"/>
    <w:multiLevelType w:val="hybridMultilevel"/>
    <w:tmpl w:val="08145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27103F"/>
    <w:multiLevelType w:val="hybridMultilevel"/>
    <w:tmpl w:val="F420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2D4FE1"/>
    <w:multiLevelType w:val="hybridMultilevel"/>
    <w:tmpl w:val="7C96F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C070E5B"/>
    <w:multiLevelType w:val="hybridMultilevel"/>
    <w:tmpl w:val="F16EC4F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0" w15:restartNumberingAfterBreak="0">
    <w:nsid w:val="6CB76BEA"/>
    <w:multiLevelType w:val="hybridMultilevel"/>
    <w:tmpl w:val="75BC4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524434"/>
    <w:multiLevelType w:val="hybridMultilevel"/>
    <w:tmpl w:val="9FDC5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D37FE5"/>
    <w:multiLevelType w:val="hybridMultilevel"/>
    <w:tmpl w:val="B18CC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11"/>
  </w:num>
  <w:num w:numId="14">
    <w:abstractNumId w:val="28"/>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6"/>
  </w:num>
  <w:num w:numId="28">
    <w:abstractNumId w:val="19"/>
  </w:num>
  <w:num w:numId="29">
    <w:abstractNumId w:val="24"/>
  </w:num>
  <w:num w:numId="30">
    <w:abstractNumId w:val="31"/>
  </w:num>
  <w:num w:numId="31">
    <w:abstractNumId w:val="14"/>
  </w:num>
  <w:num w:numId="32">
    <w:abstractNumId w:val="26"/>
  </w:num>
  <w:num w:numId="33">
    <w:abstractNumId w:val="23"/>
  </w:num>
  <w:num w:numId="34">
    <w:abstractNumId w:val="29"/>
  </w:num>
  <w:num w:numId="35">
    <w:abstractNumId w:val="20"/>
  </w:num>
  <w:num w:numId="36">
    <w:abstractNumId w:val="18"/>
  </w:num>
  <w:num w:numId="37">
    <w:abstractNumId w:val="10"/>
  </w:num>
  <w:num w:numId="38">
    <w:abstractNumId w:val="30"/>
  </w:num>
  <w:num w:numId="39">
    <w:abstractNumId w:val="27"/>
  </w:num>
  <w:num w:numId="40">
    <w:abstractNumId w:val="32"/>
  </w:num>
  <w:num w:numId="41">
    <w:abstractNumId w:val="25"/>
  </w:num>
  <w:num w:numId="42">
    <w:abstractNumId w:val="21"/>
  </w:num>
  <w:num w:numId="43">
    <w:abstractNumId w:val="1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B8B"/>
    <w:rsid w:val="00006A73"/>
    <w:rsid w:val="0000750C"/>
    <w:rsid w:val="00024B77"/>
    <w:rsid w:val="00042E79"/>
    <w:rsid w:val="000543A9"/>
    <w:rsid w:val="00057940"/>
    <w:rsid w:val="00063A8C"/>
    <w:rsid w:val="00081F85"/>
    <w:rsid w:val="000B63B6"/>
    <w:rsid w:val="000B63C6"/>
    <w:rsid w:val="000E3D5E"/>
    <w:rsid w:val="000F2235"/>
    <w:rsid w:val="000F78F2"/>
    <w:rsid w:val="00107DB4"/>
    <w:rsid w:val="00156A6E"/>
    <w:rsid w:val="00184BA1"/>
    <w:rsid w:val="00193118"/>
    <w:rsid w:val="00193E1F"/>
    <w:rsid w:val="001A565C"/>
    <w:rsid w:val="001A6F90"/>
    <w:rsid w:val="001B179E"/>
    <w:rsid w:val="001B3AE6"/>
    <w:rsid w:val="001C27FF"/>
    <w:rsid w:val="001D4362"/>
    <w:rsid w:val="001D604A"/>
    <w:rsid w:val="001E0C8C"/>
    <w:rsid w:val="001E2C72"/>
    <w:rsid w:val="001E6C61"/>
    <w:rsid w:val="001E7402"/>
    <w:rsid w:val="001F4A8F"/>
    <w:rsid w:val="00210EB4"/>
    <w:rsid w:val="0022027D"/>
    <w:rsid w:val="002249C0"/>
    <w:rsid w:val="00243198"/>
    <w:rsid w:val="00252BA6"/>
    <w:rsid w:val="00267E4E"/>
    <w:rsid w:val="0027329F"/>
    <w:rsid w:val="00285B29"/>
    <w:rsid w:val="0029492C"/>
    <w:rsid w:val="00296978"/>
    <w:rsid w:val="002A540B"/>
    <w:rsid w:val="002B03B9"/>
    <w:rsid w:val="002B084B"/>
    <w:rsid w:val="002C26A1"/>
    <w:rsid w:val="002E09E3"/>
    <w:rsid w:val="002F7122"/>
    <w:rsid w:val="002F7990"/>
    <w:rsid w:val="00301D80"/>
    <w:rsid w:val="00302C1F"/>
    <w:rsid w:val="003059B3"/>
    <w:rsid w:val="00307D5E"/>
    <w:rsid w:val="00310DB1"/>
    <w:rsid w:val="00313D5D"/>
    <w:rsid w:val="00320CE9"/>
    <w:rsid w:val="00324D9B"/>
    <w:rsid w:val="00334ABB"/>
    <w:rsid w:val="00336D71"/>
    <w:rsid w:val="003377C9"/>
    <w:rsid w:val="003537DD"/>
    <w:rsid w:val="00355AAF"/>
    <w:rsid w:val="00363F1A"/>
    <w:rsid w:val="0036681C"/>
    <w:rsid w:val="00371788"/>
    <w:rsid w:val="00371FCD"/>
    <w:rsid w:val="00391F44"/>
    <w:rsid w:val="00392C05"/>
    <w:rsid w:val="003A1F7F"/>
    <w:rsid w:val="003A531E"/>
    <w:rsid w:val="003B0F1A"/>
    <w:rsid w:val="003B104B"/>
    <w:rsid w:val="003D0CDE"/>
    <w:rsid w:val="003D7B20"/>
    <w:rsid w:val="003F6745"/>
    <w:rsid w:val="00401B47"/>
    <w:rsid w:val="004020EC"/>
    <w:rsid w:val="0040398F"/>
    <w:rsid w:val="00406B1E"/>
    <w:rsid w:val="00420B4A"/>
    <w:rsid w:val="0044132B"/>
    <w:rsid w:val="004443DC"/>
    <w:rsid w:val="004566AB"/>
    <w:rsid w:val="00467D68"/>
    <w:rsid w:val="004B3E5A"/>
    <w:rsid w:val="004B4820"/>
    <w:rsid w:val="004D0E6C"/>
    <w:rsid w:val="004D2E07"/>
    <w:rsid w:val="004E5FF6"/>
    <w:rsid w:val="004F122D"/>
    <w:rsid w:val="004F71A1"/>
    <w:rsid w:val="00500DB4"/>
    <w:rsid w:val="00501205"/>
    <w:rsid w:val="00504923"/>
    <w:rsid w:val="00513E87"/>
    <w:rsid w:val="0051588A"/>
    <w:rsid w:val="005404F6"/>
    <w:rsid w:val="0054788D"/>
    <w:rsid w:val="005622F0"/>
    <w:rsid w:val="00563C30"/>
    <w:rsid w:val="00566C9C"/>
    <w:rsid w:val="0056731C"/>
    <w:rsid w:val="0057280D"/>
    <w:rsid w:val="005755FB"/>
    <w:rsid w:val="005809E6"/>
    <w:rsid w:val="0058668E"/>
    <w:rsid w:val="005C254F"/>
    <w:rsid w:val="005E2397"/>
    <w:rsid w:val="005F6D30"/>
    <w:rsid w:val="00605A85"/>
    <w:rsid w:val="00605F2C"/>
    <w:rsid w:val="00610081"/>
    <w:rsid w:val="006505A7"/>
    <w:rsid w:val="0067372A"/>
    <w:rsid w:val="00676D95"/>
    <w:rsid w:val="0067750D"/>
    <w:rsid w:val="00691E8B"/>
    <w:rsid w:val="00694B0E"/>
    <w:rsid w:val="006A1C89"/>
    <w:rsid w:val="006C2BE9"/>
    <w:rsid w:val="006D2106"/>
    <w:rsid w:val="006E1938"/>
    <w:rsid w:val="006F4C78"/>
    <w:rsid w:val="0073273B"/>
    <w:rsid w:val="0074529E"/>
    <w:rsid w:val="00761B58"/>
    <w:rsid w:val="00777581"/>
    <w:rsid w:val="007833A7"/>
    <w:rsid w:val="00791856"/>
    <w:rsid w:val="007A7658"/>
    <w:rsid w:val="007C0628"/>
    <w:rsid w:val="007D5DAF"/>
    <w:rsid w:val="007E1A08"/>
    <w:rsid w:val="007E1AB1"/>
    <w:rsid w:val="007E2489"/>
    <w:rsid w:val="007E3505"/>
    <w:rsid w:val="007E38F1"/>
    <w:rsid w:val="007E6CDA"/>
    <w:rsid w:val="007F122D"/>
    <w:rsid w:val="007F6759"/>
    <w:rsid w:val="00812224"/>
    <w:rsid w:val="008203EE"/>
    <w:rsid w:val="00820B5D"/>
    <w:rsid w:val="00825BEC"/>
    <w:rsid w:val="00841477"/>
    <w:rsid w:val="00855982"/>
    <w:rsid w:val="00877AC4"/>
    <w:rsid w:val="008810FC"/>
    <w:rsid w:val="00887787"/>
    <w:rsid w:val="00894FD8"/>
    <w:rsid w:val="008B7BCE"/>
    <w:rsid w:val="008C4936"/>
    <w:rsid w:val="008D5DF5"/>
    <w:rsid w:val="008E5D34"/>
    <w:rsid w:val="008E6C3C"/>
    <w:rsid w:val="00904F1B"/>
    <w:rsid w:val="00910DBB"/>
    <w:rsid w:val="0094760F"/>
    <w:rsid w:val="00957D72"/>
    <w:rsid w:val="00970364"/>
    <w:rsid w:val="009840F1"/>
    <w:rsid w:val="00985EEA"/>
    <w:rsid w:val="009B1044"/>
    <w:rsid w:val="009D124E"/>
    <w:rsid w:val="009D45D8"/>
    <w:rsid w:val="009E14D7"/>
    <w:rsid w:val="00A021BC"/>
    <w:rsid w:val="00A10484"/>
    <w:rsid w:val="00A167B6"/>
    <w:rsid w:val="00A23C4C"/>
    <w:rsid w:val="00A41670"/>
    <w:rsid w:val="00A41810"/>
    <w:rsid w:val="00A4259B"/>
    <w:rsid w:val="00A93103"/>
    <w:rsid w:val="00A979F4"/>
    <w:rsid w:val="00A97E48"/>
    <w:rsid w:val="00AA4279"/>
    <w:rsid w:val="00AC0D41"/>
    <w:rsid w:val="00AD44DE"/>
    <w:rsid w:val="00AF46BE"/>
    <w:rsid w:val="00B03623"/>
    <w:rsid w:val="00B12901"/>
    <w:rsid w:val="00B32252"/>
    <w:rsid w:val="00B440BE"/>
    <w:rsid w:val="00B46A8A"/>
    <w:rsid w:val="00B54C9B"/>
    <w:rsid w:val="00B64530"/>
    <w:rsid w:val="00B64C8F"/>
    <w:rsid w:val="00B66658"/>
    <w:rsid w:val="00B67893"/>
    <w:rsid w:val="00B707B5"/>
    <w:rsid w:val="00B756F8"/>
    <w:rsid w:val="00B81823"/>
    <w:rsid w:val="00B95B4D"/>
    <w:rsid w:val="00BA7EBA"/>
    <w:rsid w:val="00BD6B8B"/>
    <w:rsid w:val="00BE6C9B"/>
    <w:rsid w:val="00BF467A"/>
    <w:rsid w:val="00C06AC4"/>
    <w:rsid w:val="00C10114"/>
    <w:rsid w:val="00C33831"/>
    <w:rsid w:val="00C41199"/>
    <w:rsid w:val="00C46833"/>
    <w:rsid w:val="00C51602"/>
    <w:rsid w:val="00C53FF9"/>
    <w:rsid w:val="00C55F84"/>
    <w:rsid w:val="00C56455"/>
    <w:rsid w:val="00C6170B"/>
    <w:rsid w:val="00C63B69"/>
    <w:rsid w:val="00C7788A"/>
    <w:rsid w:val="00C92AF9"/>
    <w:rsid w:val="00CA2372"/>
    <w:rsid w:val="00CA29FB"/>
    <w:rsid w:val="00CC36FE"/>
    <w:rsid w:val="00CC57EF"/>
    <w:rsid w:val="00CC6CBF"/>
    <w:rsid w:val="00CF5E1D"/>
    <w:rsid w:val="00D15E69"/>
    <w:rsid w:val="00D26AAB"/>
    <w:rsid w:val="00D342D2"/>
    <w:rsid w:val="00D46301"/>
    <w:rsid w:val="00D47AEC"/>
    <w:rsid w:val="00D50283"/>
    <w:rsid w:val="00D51B12"/>
    <w:rsid w:val="00D52EE3"/>
    <w:rsid w:val="00D57C4D"/>
    <w:rsid w:val="00D97038"/>
    <w:rsid w:val="00DA6304"/>
    <w:rsid w:val="00DC3ABD"/>
    <w:rsid w:val="00DC40A9"/>
    <w:rsid w:val="00DC7FC3"/>
    <w:rsid w:val="00DD3C12"/>
    <w:rsid w:val="00DD40BE"/>
    <w:rsid w:val="00DD4A78"/>
    <w:rsid w:val="00DF0A2D"/>
    <w:rsid w:val="00DF5B9A"/>
    <w:rsid w:val="00DF7E7D"/>
    <w:rsid w:val="00E17792"/>
    <w:rsid w:val="00E25B28"/>
    <w:rsid w:val="00E34C5B"/>
    <w:rsid w:val="00E3609B"/>
    <w:rsid w:val="00E63A9C"/>
    <w:rsid w:val="00E74109"/>
    <w:rsid w:val="00E75754"/>
    <w:rsid w:val="00E76B7F"/>
    <w:rsid w:val="00E77EDC"/>
    <w:rsid w:val="00E830BB"/>
    <w:rsid w:val="00E87953"/>
    <w:rsid w:val="00E96611"/>
    <w:rsid w:val="00EA01E8"/>
    <w:rsid w:val="00EA1D35"/>
    <w:rsid w:val="00EA5E13"/>
    <w:rsid w:val="00EB04EC"/>
    <w:rsid w:val="00EE72F0"/>
    <w:rsid w:val="00F046B7"/>
    <w:rsid w:val="00F06970"/>
    <w:rsid w:val="00F25C8E"/>
    <w:rsid w:val="00F3792B"/>
    <w:rsid w:val="00F44870"/>
    <w:rsid w:val="00F546FB"/>
    <w:rsid w:val="00F85EF5"/>
    <w:rsid w:val="00FA4136"/>
    <w:rsid w:val="00FB199F"/>
    <w:rsid w:val="00FB275D"/>
    <w:rsid w:val="00FC7AD0"/>
    <w:rsid w:val="00FD262C"/>
    <w:rsid w:val="00FD2B40"/>
    <w:rsid w:val="00FD4870"/>
    <w:rsid w:val="00FF218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DD0DB2-E170-445C-9443-5E297D57A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2C"/>
  </w:style>
  <w:style w:type="paragraph" w:styleId="Heading1">
    <w:name w:val="heading 1"/>
    <w:basedOn w:val="Normal"/>
    <w:next w:val="Normal"/>
    <w:link w:val="Heading1Char"/>
    <w:autoRedefine/>
    <w:uiPriority w:val="9"/>
    <w:qFormat/>
    <w:rsid w:val="00B440BE"/>
    <w:pPr>
      <w:keepNext/>
      <w:keepLines/>
      <w:pBdr>
        <w:bottom w:val="single" w:sz="4" w:space="1" w:color="595959" w:themeColor="text1" w:themeTint="A6"/>
      </w:pBdr>
      <w:spacing w:before="360"/>
      <w:outlineLvl w:val="0"/>
    </w:pPr>
    <w:rPr>
      <w:rFonts w:ascii="Times New Roman" w:eastAsiaTheme="majorEastAsia" w:hAnsi="Times New Roman" w:cstheme="majorBidi"/>
      <w:b/>
      <w:bCs/>
      <w:smallCaps/>
      <w:noProof/>
      <w:sz w:val="28"/>
      <w:szCs w:val="36"/>
    </w:rPr>
  </w:style>
  <w:style w:type="paragraph" w:styleId="Heading2">
    <w:name w:val="heading 2"/>
    <w:basedOn w:val="Normal"/>
    <w:next w:val="Normal"/>
    <w:link w:val="Heading2Char"/>
    <w:autoRedefine/>
    <w:uiPriority w:val="9"/>
    <w:unhideWhenUsed/>
    <w:qFormat/>
    <w:rsid w:val="00B440BE"/>
    <w:pPr>
      <w:keepNext/>
      <w:keepLines/>
      <w:spacing w:before="360" w:after="0"/>
      <w:outlineLvl w:val="1"/>
    </w:pPr>
    <w:rPr>
      <w:rFonts w:ascii="Times New Roman" w:eastAsiaTheme="majorEastAsia" w:hAnsi="Times New Roman" w:cstheme="majorBidi"/>
      <w:b/>
      <w:bCs/>
      <w:smallCaps/>
      <w:sz w:val="24"/>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B440BE"/>
    <w:rPr>
      <w:rFonts w:ascii="Times New Roman" w:eastAsiaTheme="majorEastAsia" w:hAnsi="Times New Roman" w:cstheme="majorBidi"/>
      <w:b/>
      <w:bCs/>
      <w:smallCaps/>
      <w:noProof/>
      <w:sz w:val="28"/>
      <w:szCs w:val="36"/>
    </w:rPr>
  </w:style>
  <w:style w:type="character" w:customStyle="1" w:styleId="Heading2Char">
    <w:name w:val="Heading 2 Char"/>
    <w:basedOn w:val="DefaultParagraphFont"/>
    <w:link w:val="Heading2"/>
    <w:uiPriority w:val="9"/>
    <w:rsid w:val="00B440BE"/>
    <w:rPr>
      <w:rFonts w:ascii="Times New Roman" w:eastAsiaTheme="majorEastAsia" w:hAnsi="Times New Roman" w:cstheme="majorBidi"/>
      <w:b/>
      <w:bCs/>
      <w:smallCaps/>
      <w:sz w:val="24"/>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2F7990"/>
    <w:pPr>
      <w:ind w:left="720"/>
      <w:contextualSpacing/>
    </w:pPr>
  </w:style>
  <w:style w:type="character" w:customStyle="1" w:styleId="gghfmyibcob">
    <w:name w:val="gghfmyibcob"/>
    <w:basedOn w:val="DefaultParagraphFont"/>
    <w:rsid w:val="00513E87"/>
  </w:style>
  <w:style w:type="character" w:customStyle="1" w:styleId="tgc">
    <w:name w:val="_tgc"/>
    <w:basedOn w:val="DefaultParagraphFont"/>
    <w:rsid w:val="00FD4870"/>
  </w:style>
  <w:style w:type="character" w:customStyle="1" w:styleId="st">
    <w:name w:val="st"/>
    <w:basedOn w:val="DefaultParagraphFont"/>
    <w:rsid w:val="00FD4870"/>
  </w:style>
  <w:style w:type="paragraph" w:styleId="NormalWeb">
    <w:name w:val="Normal (Web)"/>
    <w:basedOn w:val="Normal"/>
    <w:uiPriority w:val="99"/>
    <w:unhideWhenUsed/>
    <w:rsid w:val="0019311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UnresolvedMention">
    <w:name w:val="Unresolved Mention"/>
    <w:basedOn w:val="DefaultParagraphFont"/>
    <w:uiPriority w:val="99"/>
    <w:semiHidden/>
    <w:unhideWhenUsed/>
    <w:rsid w:val="007E3505"/>
    <w:rPr>
      <w:color w:val="808080"/>
      <w:shd w:val="clear" w:color="auto" w:fill="E6E6E6"/>
    </w:rPr>
  </w:style>
  <w:style w:type="paragraph" w:customStyle="1" w:styleId="Default">
    <w:name w:val="Default"/>
    <w:rsid w:val="006A1C89"/>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E87953"/>
    <w:pPr>
      <w:spacing w:after="100"/>
    </w:pPr>
  </w:style>
  <w:style w:type="paragraph" w:styleId="TOC2">
    <w:name w:val="toc 2"/>
    <w:basedOn w:val="Normal"/>
    <w:next w:val="Normal"/>
    <w:autoRedefine/>
    <w:uiPriority w:val="39"/>
    <w:unhideWhenUsed/>
    <w:rsid w:val="00E87953"/>
    <w:pPr>
      <w:spacing w:after="100"/>
      <w:ind w:left="220"/>
    </w:pPr>
  </w:style>
  <w:style w:type="paragraph" w:styleId="TOC3">
    <w:name w:val="toc 3"/>
    <w:basedOn w:val="Normal"/>
    <w:next w:val="Normal"/>
    <w:autoRedefine/>
    <w:uiPriority w:val="39"/>
    <w:unhideWhenUsed/>
    <w:rsid w:val="00E87953"/>
    <w:pPr>
      <w:spacing w:after="100"/>
      <w:ind w:left="440"/>
    </w:pPr>
  </w:style>
  <w:style w:type="paragraph" w:styleId="TableofFigures">
    <w:name w:val="table of figures"/>
    <w:basedOn w:val="Normal"/>
    <w:next w:val="Normal"/>
    <w:uiPriority w:val="99"/>
    <w:unhideWhenUsed/>
    <w:rsid w:val="003D0CDE"/>
    <w:pPr>
      <w:spacing w:after="0"/>
    </w:pPr>
  </w:style>
  <w:style w:type="table" w:styleId="TableGrid">
    <w:name w:val="Table Grid"/>
    <w:basedOn w:val="TableNormal"/>
    <w:uiPriority w:val="39"/>
    <w:rsid w:val="009D1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5835">
      <w:bodyDiv w:val="1"/>
      <w:marLeft w:val="0"/>
      <w:marRight w:val="0"/>
      <w:marTop w:val="0"/>
      <w:marBottom w:val="0"/>
      <w:divBdr>
        <w:top w:val="none" w:sz="0" w:space="0" w:color="auto"/>
        <w:left w:val="none" w:sz="0" w:space="0" w:color="auto"/>
        <w:bottom w:val="none" w:sz="0" w:space="0" w:color="auto"/>
        <w:right w:val="none" w:sz="0" w:space="0" w:color="auto"/>
      </w:divBdr>
    </w:div>
    <w:div w:id="354229114">
      <w:bodyDiv w:val="1"/>
      <w:marLeft w:val="0"/>
      <w:marRight w:val="0"/>
      <w:marTop w:val="0"/>
      <w:marBottom w:val="0"/>
      <w:divBdr>
        <w:top w:val="none" w:sz="0" w:space="0" w:color="auto"/>
        <w:left w:val="none" w:sz="0" w:space="0" w:color="auto"/>
        <w:bottom w:val="none" w:sz="0" w:space="0" w:color="auto"/>
        <w:right w:val="none" w:sz="0" w:space="0" w:color="auto"/>
      </w:divBdr>
    </w:div>
    <w:div w:id="783310979">
      <w:bodyDiv w:val="1"/>
      <w:marLeft w:val="0"/>
      <w:marRight w:val="0"/>
      <w:marTop w:val="0"/>
      <w:marBottom w:val="0"/>
      <w:divBdr>
        <w:top w:val="none" w:sz="0" w:space="0" w:color="auto"/>
        <w:left w:val="none" w:sz="0" w:space="0" w:color="auto"/>
        <w:bottom w:val="none" w:sz="0" w:space="0" w:color="auto"/>
        <w:right w:val="none" w:sz="0" w:space="0" w:color="auto"/>
      </w:divBdr>
    </w:div>
    <w:div w:id="793792351">
      <w:bodyDiv w:val="1"/>
      <w:marLeft w:val="0"/>
      <w:marRight w:val="0"/>
      <w:marTop w:val="0"/>
      <w:marBottom w:val="0"/>
      <w:divBdr>
        <w:top w:val="none" w:sz="0" w:space="0" w:color="auto"/>
        <w:left w:val="none" w:sz="0" w:space="0" w:color="auto"/>
        <w:bottom w:val="none" w:sz="0" w:space="0" w:color="auto"/>
        <w:right w:val="none" w:sz="0" w:space="0" w:color="auto"/>
      </w:divBdr>
    </w:div>
    <w:div w:id="930898165">
      <w:bodyDiv w:val="1"/>
      <w:marLeft w:val="0"/>
      <w:marRight w:val="0"/>
      <w:marTop w:val="0"/>
      <w:marBottom w:val="0"/>
      <w:divBdr>
        <w:top w:val="none" w:sz="0" w:space="0" w:color="auto"/>
        <w:left w:val="none" w:sz="0" w:space="0" w:color="auto"/>
        <w:bottom w:val="none" w:sz="0" w:space="0" w:color="auto"/>
        <w:right w:val="none" w:sz="0" w:space="0" w:color="auto"/>
      </w:divBdr>
    </w:div>
    <w:div w:id="1234852333">
      <w:bodyDiv w:val="1"/>
      <w:marLeft w:val="0"/>
      <w:marRight w:val="0"/>
      <w:marTop w:val="0"/>
      <w:marBottom w:val="0"/>
      <w:divBdr>
        <w:top w:val="none" w:sz="0" w:space="0" w:color="auto"/>
        <w:left w:val="none" w:sz="0" w:space="0" w:color="auto"/>
        <w:bottom w:val="none" w:sz="0" w:space="0" w:color="auto"/>
        <w:right w:val="none" w:sz="0" w:space="0" w:color="auto"/>
      </w:divBdr>
    </w:div>
    <w:div w:id="1401831569">
      <w:bodyDiv w:val="1"/>
      <w:marLeft w:val="0"/>
      <w:marRight w:val="0"/>
      <w:marTop w:val="0"/>
      <w:marBottom w:val="0"/>
      <w:divBdr>
        <w:top w:val="none" w:sz="0" w:space="0" w:color="auto"/>
        <w:left w:val="none" w:sz="0" w:space="0" w:color="auto"/>
        <w:bottom w:val="none" w:sz="0" w:space="0" w:color="auto"/>
        <w:right w:val="none" w:sz="0" w:space="0" w:color="auto"/>
      </w:divBdr>
    </w:div>
    <w:div w:id="1592352023">
      <w:bodyDiv w:val="1"/>
      <w:marLeft w:val="0"/>
      <w:marRight w:val="0"/>
      <w:marTop w:val="0"/>
      <w:marBottom w:val="0"/>
      <w:divBdr>
        <w:top w:val="none" w:sz="0" w:space="0" w:color="auto"/>
        <w:left w:val="none" w:sz="0" w:space="0" w:color="auto"/>
        <w:bottom w:val="none" w:sz="0" w:space="0" w:color="auto"/>
        <w:right w:val="none" w:sz="0" w:space="0" w:color="auto"/>
      </w:divBdr>
    </w:div>
    <w:div w:id="2062245730">
      <w:bodyDiv w:val="1"/>
      <w:marLeft w:val="0"/>
      <w:marRight w:val="0"/>
      <w:marTop w:val="0"/>
      <w:marBottom w:val="0"/>
      <w:divBdr>
        <w:top w:val="none" w:sz="0" w:space="0" w:color="auto"/>
        <w:left w:val="none" w:sz="0" w:space="0" w:color="auto"/>
        <w:bottom w:val="none" w:sz="0" w:space="0" w:color="auto"/>
        <w:right w:val="none" w:sz="0" w:space="0" w:color="auto"/>
      </w:divBdr>
    </w:div>
    <w:div w:id="207061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hyperlink" Target="http://a-little-book-of-r-for-time-series.readthedocs.io/en/latest/src/timeserie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hyperlink" Target="http://www.cpgdatainsights.com/pricing-and-promotion/bww-part-1/"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th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6CEBCB-FF6B-4398-B9CE-639E4B2EE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172</TotalTime>
  <Pages>49</Pages>
  <Words>9075</Words>
  <Characters>51734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Kathir Rajalingam</dc:creator>
  <cp:lastModifiedBy>pavan575gitam@gmail.com</cp:lastModifiedBy>
  <cp:revision>44</cp:revision>
  <dcterms:created xsi:type="dcterms:W3CDTF">2017-11-15T05:53:00Z</dcterms:created>
  <dcterms:modified xsi:type="dcterms:W3CDTF">2017-11-15T17:22:00Z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